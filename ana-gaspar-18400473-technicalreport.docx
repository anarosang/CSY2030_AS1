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F6E31" w14:textId="599BD0A8" w:rsidR="00D5413C" w:rsidRDefault="00431CF7">
      <w:pPr>
        <w:pStyle w:val="Photo"/>
      </w:pPr>
      <w:bookmarkStart w:id="0" w:name="_Toc321147011"/>
      <w:bookmarkStart w:id="1" w:name="_Toc318189312"/>
      <w:bookmarkStart w:id="2" w:name="_Toc318188327"/>
      <w:bookmarkStart w:id="3" w:name="_Toc318188227"/>
      <w:bookmarkStart w:id="4" w:name="_Toc321147149"/>
      <w:r w:rsidRPr="00431CF7">
        <w:rPr>
          <w:noProof/>
        </w:rPr>
        <w:drawing>
          <wp:inline distT="0" distB="0" distL="0" distR="0" wp14:anchorId="60B576A9" wp14:editId="3F772A3A">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6100"/>
                    </a:xfrm>
                    <a:prstGeom prst="rect">
                      <a:avLst/>
                    </a:prstGeom>
                  </pic:spPr>
                </pic:pic>
              </a:graphicData>
            </a:graphic>
          </wp:inline>
        </w:drawing>
      </w:r>
    </w:p>
    <w:p w14:paraId="0B732698" w14:textId="106EE532" w:rsidR="001638F6" w:rsidRDefault="00D96E96" w:rsidP="00D5413C">
      <w:pPr>
        <w:pStyle w:val="Title"/>
      </w:pPr>
      <w:r>
        <w:t>CSY2030</w:t>
      </w:r>
    </w:p>
    <w:p w14:paraId="5B9C520F" w14:textId="61200BAD" w:rsidR="001638F6" w:rsidRPr="00D5413C" w:rsidRDefault="00431CF7" w:rsidP="00D5413C">
      <w:pPr>
        <w:pStyle w:val="Subtitle"/>
      </w:pPr>
      <w:r w:rsidRPr="00431CF7">
        <w:t>Northampton Metropolitan University</w:t>
      </w:r>
    </w:p>
    <w:p w14:paraId="2E11DD40" w14:textId="77777777" w:rsidR="001F19F1" w:rsidRDefault="00431CF7">
      <w:pPr>
        <w:rPr>
          <w:lang w:val="pt-PT"/>
        </w:rPr>
      </w:pPr>
      <w:r w:rsidRPr="001F19F1">
        <w:rPr>
          <w:lang w:val="pt-PT"/>
        </w:rPr>
        <w:t>Ana Rosa Gaspar</w:t>
      </w:r>
      <w:r w:rsidRPr="001F19F1">
        <w:rPr>
          <w:lang w:val="pt-PT"/>
        </w:rPr>
        <w:tab/>
        <w:t>18400473</w:t>
      </w:r>
      <w:r w:rsidR="00D5413C" w:rsidRPr="001F19F1">
        <w:rPr>
          <w:lang w:val="pt-PT"/>
        </w:rPr>
        <w:t xml:space="preserve"> | </w:t>
      </w:r>
      <w:proofErr w:type="spellStart"/>
      <w:r w:rsidRPr="001F19F1">
        <w:rPr>
          <w:lang w:val="pt-PT"/>
        </w:rPr>
        <w:t>BSc</w:t>
      </w:r>
      <w:proofErr w:type="spellEnd"/>
      <w:r w:rsidRPr="001F19F1">
        <w:rPr>
          <w:lang w:val="pt-PT"/>
        </w:rPr>
        <w:t xml:space="preserve"> </w:t>
      </w:r>
      <w:proofErr w:type="spellStart"/>
      <w:r w:rsidRPr="001F19F1">
        <w:rPr>
          <w:lang w:val="pt-PT"/>
        </w:rPr>
        <w:t>Computing</w:t>
      </w:r>
      <w:proofErr w:type="spellEnd"/>
      <w:r w:rsidR="00D5413C" w:rsidRPr="001F19F1">
        <w:rPr>
          <w:lang w:val="pt-PT"/>
        </w:rPr>
        <w:t xml:space="preserve"> </w:t>
      </w:r>
      <w:r w:rsidR="001F19F1" w:rsidRPr="001F19F1">
        <w:rPr>
          <w:lang w:val="pt-PT"/>
        </w:rPr>
        <w:t>|</w:t>
      </w:r>
      <w:r w:rsidR="001F19F1">
        <w:rPr>
          <w:lang w:val="pt-PT"/>
        </w:rPr>
        <w:t xml:space="preserve"> </w:t>
      </w:r>
    </w:p>
    <w:p w14:paraId="3A01E75D" w14:textId="4BAFBBCF" w:rsidR="00223400" w:rsidRPr="001F19F1" w:rsidRDefault="001F19F1">
      <w:pPr>
        <w:rPr>
          <w:lang w:val="pt-PT"/>
        </w:rPr>
      </w:pPr>
      <w:r>
        <w:rPr>
          <w:lang w:val="pt-PT"/>
        </w:rPr>
        <w:t xml:space="preserve">Demo vídeo: </w:t>
      </w:r>
      <w:hyperlink r:id="rId9" w:history="1">
        <w:r w:rsidRPr="001F19F1">
          <w:rPr>
            <w:rStyle w:val="Hyperlink"/>
            <w:lang w:val="pt-PT"/>
          </w:rPr>
          <w:t>https://northamp</w:t>
        </w:r>
        <w:bookmarkStart w:id="5" w:name="_GoBack"/>
        <w:bookmarkEnd w:id="5"/>
        <w:r w:rsidRPr="001F19F1">
          <w:rPr>
            <w:rStyle w:val="Hyperlink"/>
            <w:lang w:val="pt-PT"/>
          </w:rPr>
          <w:t>ton.mediaspace.kaltura.com/media/Screen+Capture+CSY2030-+2019+May+05+04A12A40/1_okpy7jxp</w:t>
        </w:r>
      </w:hyperlink>
      <w:r w:rsidR="003422FF" w:rsidRPr="001F19F1">
        <w:rPr>
          <w:lang w:val="pt-PT"/>
        </w:rPr>
        <w:br w:type="page"/>
      </w:r>
    </w:p>
    <w:sdt>
      <w:sdtPr>
        <w:rPr>
          <w:rFonts w:asciiTheme="minorHAnsi" w:eastAsiaTheme="minorEastAsia" w:hAnsiTheme="minorHAnsi" w:cstheme="minorBidi"/>
          <w:color w:val="auto"/>
          <w:sz w:val="21"/>
          <w:szCs w:val="21"/>
        </w:rPr>
        <w:id w:val="156437592"/>
        <w:docPartObj>
          <w:docPartGallery w:val="Table of Contents"/>
          <w:docPartUnique/>
        </w:docPartObj>
      </w:sdtPr>
      <w:sdtEndPr>
        <w:rPr>
          <w:b/>
          <w:bCs/>
          <w:noProof/>
        </w:rPr>
      </w:sdtEndPr>
      <w:sdtContent>
        <w:p w14:paraId="7615A7F5" w14:textId="312C1EE4" w:rsidR="00223400" w:rsidRDefault="00223400">
          <w:pPr>
            <w:pStyle w:val="TOCHeading"/>
          </w:pPr>
          <w:r>
            <w:t>Table of Contents</w:t>
          </w:r>
        </w:p>
        <w:p w14:paraId="47955DAD" w14:textId="13A0547A" w:rsidR="00431CF7" w:rsidRDefault="00223400">
          <w:pPr>
            <w:pStyle w:val="TOC1"/>
            <w:tabs>
              <w:tab w:val="right" w:leader="dot" w:pos="8630"/>
            </w:tabs>
            <w:rPr>
              <w:noProof/>
              <w:sz w:val="22"/>
              <w:szCs w:val="22"/>
              <w:lang w:val="en-GB" w:eastAsia="en-GB"/>
            </w:rPr>
          </w:pPr>
          <w:r>
            <w:fldChar w:fldCharType="begin"/>
          </w:r>
          <w:r>
            <w:instrText xml:space="preserve"> TOC \o "1-3" \h \z \u </w:instrText>
          </w:r>
          <w:r>
            <w:fldChar w:fldCharType="separate"/>
          </w:r>
          <w:hyperlink w:anchor="_Toc7961348" w:history="1">
            <w:r w:rsidR="00431CF7" w:rsidRPr="00427555">
              <w:rPr>
                <w:rStyle w:val="Hyperlink"/>
                <w:noProof/>
              </w:rPr>
              <w:t>Introduction &amp; Problem Specification</w:t>
            </w:r>
            <w:r w:rsidR="00431CF7">
              <w:rPr>
                <w:noProof/>
                <w:webHidden/>
              </w:rPr>
              <w:tab/>
            </w:r>
            <w:r w:rsidR="00431CF7">
              <w:rPr>
                <w:noProof/>
                <w:webHidden/>
              </w:rPr>
              <w:fldChar w:fldCharType="begin"/>
            </w:r>
            <w:r w:rsidR="00431CF7">
              <w:rPr>
                <w:noProof/>
                <w:webHidden/>
              </w:rPr>
              <w:instrText xml:space="preserve"> PAGEREF _Toc7961348 \h </w:instrText>
            </w:r>
            <w:r w:rsidR="00431CF7">
              <w:rPr>
                <w:noProof/>
                <w:webHidden/>
              </w:rPr>
            </w:r>
            <w:r w:rsidR="00431CF7">
              <w:rPr>
                <w:noProof/>
                <w:webHidden/>
              </w:rPr>
              <w:fldChar w:fldCharType="separate"/>
            </w:r>
            <w:r w:rsidR="00431CF7">
              <w:rPr>
                <w:noProof/>
                <w:webHidden/>
              </w:rPr>
              <w:t>2</w:t>
            </w:r>
            <w:r w:rsidR="00431CF7">
              <w:rPr>
                <w:noProof/>
                <w:webHidden/>
              </w:rPr>
              <w:fldChar w:fldCharType="end"/>
            </w:r>
          </w:hyperlink>
        </w:p>
        <w:p w14:paraId="483784AC" w14:textId="78A52CF8" w:rsidR="00431CF7" w:rsidRDefault="00116282">
          <w:pPr>
            <w:pStyle w:val="TOC1"/>
            <w:tabs>
              <w:tab w:val="right" w:leader="dot" w:pos="8630"/>
            </w:tabs>
            <w:rPr>
              <w:noProof/>
              <w:sz w:val="22"/>
              <w:szCs w:val="22"/>
              <w:lang w:val="en-GB" w:eastAsia="en-GB"/>
            </w:rPr>
          </w:pPr>
          <w:hyperlink w:anchor="_Toc7961349" w:history="1">
            <w:r w:rsidR="00431CF7" w:rsidRPr="00427555">
              <w:rPr>
                <w:rStyle w:val="Hyperlink"/>
                <w:noProof/>
              </w:rPr>
              <w:t>Analysis</w:t>
            </w:r>
            <w:r w:rsidR="00431CF7">
              <w:rPr>
                <w:noProof/>
                <w:webHidden/>
              </w:rPr>
              <w:tab/>
            </w:r>
            <w:r w:rsidR="00431CF7">
              <w:rPr>
                <w:noProof/>
                <w:webHidden/>
              </w:rPr>
              <w:fldChar w:fldCharType="begin"/>
            </w:r>
            <w:r w:rsidR="00431CF7">
              <w:rPr>
                <w:noProof/>
                <w:webHidden/>
              </w:rPr>
              <w:instrText xml:space="preserve"> PAGEREF _Toc7961349 \h </w:instrText>
            </w:r>
            <w:r w:rsidR="00431CF7">
              <w:rPr>
                <w:noProof/>
                <w:webHidden/>
              </w:rPr>
            </w:r>
            <w:r w:rsidR="00431CF7">
              <w:rPr>
                <w:noProof/>
                <w:webHidden/>
              </w:rPr>
              <w:fldChar w:fldCharType="separate"/>
            </w:r>
            <w:r w:rsidR="00431CF7">
              <w:rPr>
                <w:noProof/>
                <w:webHidden/>
              </w:rPr>
              <w:t>2</w:t>
            </w:r>
            <w:r w:rsidR="00431CF7">
              <w:rPr>
                <w:noProof/>
                <w:webHidden/>
              </w:rPr>
              <w:fldChar w:fldCharType="end"/>
            </w:r>
          </w:hyperlink>
        </w:p>
        <w:p w14:paraId="14E9A316" w14:textId="2872054F" w:rsidR="00431CF7" w:rsidRDefault="00116282">
          <w:pPr>
            <w:pStyle w:val="TOC1"/>
            <w:tabs>
              <w:tab w:val="right" w:leader="dot" w:pos="8630"/>
            </w:tabs>
            <w:rPr>
              <w:noProof/>
              <w:sz w:val="22"/>
              <w:szCs w:val="22"/>
              <w:lang w:val="en-GB" w:eastAsia="en-GB"/>
            </w:rPr>
          </w:pPr>
          <w:hyperlink w:anchor="_Toc7961350" w:history="1">
            <w:r w:rsidR="00431CF7" w:rsidRPr="00427555">
              <w:rPr>
                <w:rStyle w:val="Hyperlink"/>
                <w:noProof/>
              </w:rPr>
              <w:t>Design</w:t>
            </w:r>
            <w:r w:rsidR="00431CF7">
              <w:rPr>
                <w:noProof/>
                <w:webHidden/>
              </w:rPr>
              <w:tab/>
            </w:r>
            <w:r w:rsidR="00431CF7">
              <w:rPr>
                <w:noProof/>
                <w:webHidden/>
              </w:rPr>
              <w:fldChar w:fldCharType="begin"/>
            </w:r>
            <w:r w:rsidR="00431CF7">
              <w:rPr>
                <w:noProof/>
                <w:webHidden/>
              </w:rPr>
              <w:instrText xml:space="preserve"> PAGEREF _Toc7961350 \h </w:instrText>
            </w:r>
            <w:r w:rsidR="00431CF7">
              <w:rPr>
                <w:noProof/>
                <w:webHidden/>
              </w:rPr>
            </w:r>
            <w:r w:rsidR="00431CF7">
              <w:rPr>
                <w:noProof/>
                <w:webHidden/>
              </w:rPr>
              <w:fldChar w:fldCharType="separate"/>
            </w:r>
            <w:r w:rsidR="00431CF7">
              <w:rPr>
                <w:noProof/>
                <w:webHidden/>
              </w:rPr>
              <w:t>2</w:t>
            </w:r>
            <w:r w:rsidR="00431CF7">
              <w:rPr>
                <w:noProof/>
                <w:webHidden/>
              </w:rPr>
              <w:fldChar w:fldCharType="end"/>
            </w:r>
          </w:hyperlink>
        </w:p>
        <w:p w14:paraId="62224C58" w14:textId="02D90291" w:rsidR="00431CF7" w:rsidRDefault="00116282">
          <w:pPr>
            <w:pStyle w:val="TOC2"/>
            <w:tabs>
              <w:tab w:val="right" w:leader="dot" w:pos="8630"/>
            </w:tabs>
            <w:rPr>
              <w:noProof/>
              <w:sz w:val="22"/>
              <w:szCs w:val="22"/>
              <w:lang w:val="en-GB" w:eastAsia="en-GB"/>
            </w:rPr>
          </w:pPr>
          <w:hyperlink w:anchor="_Toc7961351" w:history="1">
            <w:r w:rsidR="00431CF7" w:rsidRPr="00427555">
              <w:rPr>
                <w:rStyle w:val="Hyperlink"/>
                <w:noProof/>
              </w:rPr>
              <w:t>Class Diagram</w:t>
            </w:r>
            <w:r w:rsidR="00431CF7">
              <w:rPr>
                <w:noProof/>
                <w:webHidden/>
              </w:rPr>
              <w:tab/>
            </w:r>
            <w:r w:rsidR="00431CF7">
              <w:rPr>
                <w:noProof/>
                <w:webHidden/>
              </w:rPr>
              <w:fldChar w:fldCharType="begin"/>
            </w:r>
            <w:r w:rsidR="00431CF7">
              <w:rPr>
                <w:noProof/>
                <w:webHidden/>
              </w:rPr>
              <w:instrText xml:space="preserve"> PAGEREF _Toc7961351 \h </w:instrText>
            </w:r>
            <w:r w:rsidR="00431CF7">
              <w:rPr>
                <w:noProof/>
                <w:webHidden/>
              </w:rPr>
            </w:r>
            <w:r w:rsidR="00431CF7">
              <w:rPr>
                <w:noProof/>
                <w:webHidden/>
              </w:rPr>
              <w:fldChar w:fldCharType="separate"/>
            </w:r>
            <w:r w:rsidR="00431CF7">
              <w:rPr>
                <w:noProof/>
                <w:webHidden/>
              </w:rPr>
              <w:t>2</w:t>
            </w:r>
            <w:r w:rsidR="00431CF7">
              <w:rPr>
                <w:noProof/>
                <w:webHidden/>
              </w:rPr>
              <w:fldChar w:fldCharType="end"/>
            </w:r>
          </w:hyperlink>
        </w:p>
        <w:p w14:paraId="58D7C580" w14:textId="1C1A7120" w:rsidR="00431CF7" w:rsidRDefault="00116282">
          <w:pPr>
            <w:pStyle w:val="TOC2"/>
            <w:tabs>
              <w:tab w:val="right" w:leader="dot" w:pos="8630"/>
            </w:tabs>
            <w:rPr>
              <w:noProof/>
              <w:sz w:val="22"/>
              <w:szCs w:val="22"/>
              <w:lang w:val="en-GB" w:eastAsia="en-GB"/>
            </w:rPr>
          </w:pPr>
          <w:hyperlink w:anchor="_Toc7961352" w:history="1">
            <w:r w:rsidR="00431CF7" w:rsidRPr="00427555">
              <w:rPr>
                <w:rStyle w:val="Hyperlink"/>
                <w:noProof/>
              </w:rPr>
              <w:t>Use Case Diagram</w:t>
            </w:r>
            <w:r w:rsidR="00431CF7">
              <w:rPr>
                <w:noProof/>
                <w:webHidden/>
              </w:rPr>
              <w:tab/>
            </w:r>
            <w:r w:rsidR="00431CF7">
              <w:rPr>
                <w:noProof/>
                <w:webHidden/>
              </w:rPr>
              <w:fldChar w:fldCharType="begin"/>
            </w:r>
            <w:r w:rsidR="00431CF7">
              <w:rPr>
                <w:noProof/>
                <w:webHidden/>
              </w:rPr>
              <w:instrText xml:space="preserve"> PAGEREF _Toc7961352 \h </w:instrText>
            </w:r>
            <w:r w:rsidR="00431CF7">
              <w:rPr>
                <w:noProof/>
                <w:webHidden/>
              </w:rPr>
            </w:r>
            <w:r w:rsidR="00431CF7">
              <w:rPr>
                <w:noProof/>
                <w:webHidden/>
              </w:rPr>
              <w:fldChar w:fldCharType="separate"/>
            </w:r>
            <w:r w:rsidR="00431CF7">
              <w:rPr>
                <w:noProof/>
                <w:webHidden/>
              </w:rPr>
              <w:t>3</w:t>
            </w:r>
            <w:r w:rsidR="00431CF7">
              <w:rPr>
                <w:noProof/>
                <w:webHidden/>
              </w:rPr>
              <w:fldChar w:fldCharType="end"/>
            </w:r>
          </w:hyperlink>
        </w:p>
        <w:p w14:paraId="68C0B12A" w14:textId="43B83725" w:rsidR="00431CF7" w:rsidRDefault="00116282">
          <w:pPr>
            <w:pStyle w:val="TOC2"/>
            <w:tabs>
              <w:tab w:val="right" w:leader="dot" w:pos="8630"/>
            </w:tabs>
            <w:rPr>
              <w:noProof/>
              <w:sz w:val="22"/>
              <w:szCs w:val="22"/>
              <w:lang w:val="en-GB" w:eastAsia="en-GB"/>
            </w:rPr>
          </w:pPr>
          <w:hyperlink w:anchor="_Toc7961353" w:history="1">
            <w:r w:rsidR="00431CF7" w:rsidRPr="00427555">
              <w:rPr>
                <w:rStyle w:val="Hyperlink"/>
                <w:noProof/>
              </w:rPr>
              <w:t>Overall design</w:t>
            </w:r>
            <w:r w:rsidR="00431CF7">
              <w:rPr>
                <w:noProof/>
                <w:webHidden/>
              </w:rPr>
              <w:tab/>
            </w:r>
            <w:r w:rsidR="00431CF7">
              <w:rPr>
                <w:noProof/>
                <w:webHidden/>
              </w:rPr>
              <w:fldChar w:fldCharType="begin"/>
            </w:r>
            <w:r w:rsidR="00431CF7">
              <w:rPr>
                <w:noProof/>
                <w:webHidden/>
              </w:rPr>
              <w:instrText xml:space="preserve"> PAGEREF _Toc7961353 \h </w:instrText>
            </w:r>
            <w:r w:rsidR="00431CF7">
              <w:rPr>
                <w:noProof/>
                <w:webHidden/>
              </w:rPr>
            </w:r>
            <w:r w:rsidR="00431CF7">
              <w:rPr>
                <w:noProof/>
                <w:webHidden/>
              </w:rPr>
              <w:fldChar w:fldCharType="separate"/>
            </w:r>
            <w:r w:rsidR="00431CF7">
              <w:rPr>
                <w:noProof/>
                <w:webHidden/>
              </w:rPr>
              <w:t>8</w:t>
            </w:r>
            <w:r w:rsidR="00431CF7">
              <w:rPr>
                <w:noProof/>
                <w:webHidden/>
              </w:rPr>
              <w:fldChar w:fldCharType="end"/>
            </w:r>
          </w:hyperlink>
        </w:p>
        <w:p w14:paraId="43598727" w14:textId="12B8BCFD" w:rsidR="00431CF7" w:rsidRDefault="00116282">
          <w:pPr>
            <w:pStyle w:val="TOC2"/>
            <w:tabs>
              <w:tab w:val="right" w:leader="dot" w:pos="8630"/>
            </w:tabs>
            <w:rPr>
              <w:noProof/>
              <w:sz w:val="22"/>
              <w:szCs w:val="22"/>
              <w:lang w:val="en-GB" w:eastAsia="en-GB"/>
            </w:rPr>
          </w:pPr>
          <w:hyperlink w:anchor="_Toc7961354" w:history="1">
            <w:r w:rsidR="00431CF7" w:rsidRPr="00427555">
              <w:rPr>
                <w:rStyle w:val="Hyperlink"/>
                <w:noProof/>
              </w:rPr>
              <w:t>System Description (Main components and functionalities)</w:t>
            </w:r>
            <w:r w:rsidR="00431CF7">
              <w:rPr>
                <w:noProof/>
                <w:webHidden/>
              </w:rPr>
              <w:tab/>
            </w:r>
            <w:r w:rsidR="00431CF7">
              <w:rPr>
                <w:noProof/>
                <w:webHidden/>
              </w:rPr>
              <w:fldChar w:fldCharType="begin"/>
            </w:r>
            <w:r w:rsidR="00431CF7">
              <w:rPr>
                <w:noProof/>
                <w:webHidden/>
              </w:rPr>
              <w:instrText xml:space="preserve"> PAGEREF _Toc7961354 \h </w:instrText>
            </w:r>
            <w:r w:rsidR="00431CF7">
              <w:rPr>
                <w:noProof/>
                <w:webHidden/>
              </w:rPr>
            </w:r>
            <w:r w:rsidR="00431CF7">
              <w:rPr>
                <w:noProof/>
                <w:webHidden/>
              </w:rPr>
              <w:fldChar w:fldCharType="separate"/>
            </w:r>
            <w:r w:rsidR="00431CF7">
              <w:rPr>
                <w:noProof/>
                <w:webHidden/>
              </w:rPr>
              <w:t>8</w:t>
            </w:r>
            <w:r w:rsidR="00431CF7">
              <w:rPr>
                <w:noProof/>
                <w:webHidden/>
              </w:rPr>
              <w:fldChar w:fldCharType="end"/>
            </w:r>
          </w:hyperlink>
        </w:p>
        <w:p w14:paraId="5CA2B669" w14:textId="00703D17" w:rsidR="00431CF7" w:rsidRDefault="00116282">
          <w:pPr>
            <w:pStyle w:val="TOC1"/>
            <w:tabs>
              <w:tab w:val="right" w:leader="dot" w:pos="8630"/>
            </w:tabs>
            <w:rPr>
              <w:noProof/>
              <w:sz w:val="22"/>
              <w:szCs w:val="22"/>
              <w:lang w:val="en-GB" w:eastAsia="en-GB"/>
            </w:rPr>
          </w:pPr>
          <w:hyperlink w:anchor="_Toc7961355" w:history="1">
            <w:r w:rsidR="00431CF7" w:rsidRPr="00427555">
              <w:rPr>
                <w:rStyle w:val="Hyperlink"/>
                <w:noProof/>
              </w:rPr>
              <w:t>User guide</w:t>
            </w:r>
            <w:r w:rsidR="00431CF7">
              <w:rPr>
                <w:noProof/>
                <w:webHidden/>
              </w:rPr>
              <w:tab/>
            </w:r>
            <w:r w:rsidR="00431CF7">
              <w:rPr>
                <w:noProof/>
                <w:webHidden/>
              </w:rPr>
              <w:fldChar w:fldCharType="begin"/>
            </w:r>
            <w:r w:rsidR="00431CF7">
              <w:rPr>
                <w:noProof/>
                <w:webHidden/>
              </w:rPr>
              <w:instrText xml:space="preserve"> PAGEREF _Toc7961355 \h </w:instrText>
            </w:r>
            <w:r w:rsidR="00431CF7">
              <w:rPr>
                <w:noProof/>
                <w:webHidden/>
              </w:rPr>
            </w:r>
            <w:r w:rsidR="00431CF7">
              <w:rPr>
                <w:noProof/>
                <w:webHidden/>
              </w:rPr>
              <w:fldChar w:fldCharType="separate"/>
            </w:r>
            <w:r w:rsidR="00431CF7">
              <w:rPr>
                <w:noProof/>
                <w:webHidden/>
              </w:rPr>
              <w:t>9</w:t>
            </w:r>
            <w:r w:rsidR="00431CF7">
              <w:rPr>
                <w:noProof/>
                <w:webHidden/>
              </w:rPr>
              <w:fldChar w:fldCharType="end"/>
            </w:r>
          </w:hyperlink>
        </w:p>
        <w:p w14:paraId="693CD2C7" w14:textId="65DCBC3E" w:rsidR="00431CF7" w:rsidRDefault="00116282">
          <w:pPr>
            <w:pStyle w:val="TOC1"/>
            <w:tabs>
              <w:tab w:val="right" w:leader="dot" w:pos="8630"/>
            </w:tabs>
            <w:rPr>
              <w:noProof/>
              <w:sz w:val="22"/>
              <w:szCs w:val="22"/>
              <w:lang w:val="en-GB" w:eastAsia="en-GB"/>
            </w:rPr>
          </w:pPr>
          <w:hyperlink w:anchor="_Toc7961356" w:history="1">
            <w:r w:rsidR="00431CF7" w:rsidRPr="00427555">
              <w:rPr>
                <w:rStyle w:val="Hyperlink"/>
                <w:noProof/>
              </w:rPr>
              <w:t>Testing</w:t>
            </w:r>
            <w:r w:rsidR="00431CF7">
              <w:rPr>
                <w:noProof/>
                <w:webHidden/>
              </w:rPr>
              <w:tab/>
            </w:r>
            <w:r w:rsidR="00431CF7">
              <w:rPr>
                <w:noProof/>
                <w:webHidden/>
              </w:rPr>
              <w:fldChar w:fldCharType="begin"/>
            </w:r>
            <w:r w:rsidR="00431CF7">
              <w:rPr>
                <w:noProof/>
                <w:webHidden/>
              </w:rPr>
              <w:instrText xml:space="preserve"> PAGEREF _Toc7961356 \h </w:instrText>
            </w:r>
            <w:r w:rsidR="00431CF7">
              <w:rPr>
                <w:noProof/>
                <w:webHidden/>
              </w:rPr>
            </w:r>
            <w:r w:rsidR="00431CF7">
              <w:rPr>
                <w:noProof/>
                <w:webHidden/>
              </w:rPr>
              <w:fldChar w:fldCharType="separate"/>
            </w:r>
            <w:r w:rsidR="00431CF7">
              <w:rPr>
                <w:noProof/>
                <w:webHidden/>
              </w:rPr>
              <w:t>13</w:t>
            </w:r>
            <w:r w:rsidR="00431CF7">
              <w:rPr>
                <w:noProof/>
                <w:webHidden/>
              </w:rPr>
              <w:fldChar w:fldCharType="end"/>
            </w:r>
          </w:hyperlink>
        </w:p>
        <w:p w14:paraId="5D6F0710" w14:textId="6346339A" w:rsidR="00431CF7" w:rsidRDefault="00116282">
          <w:pPr>
            <w:pStyle w:val="TOC1"/>
            <w:tabs>
              <w:tab w:val="right" w:leader="dot" w:pos="8630"/>
            </w:tabs>
            <w:rPr>
              <w:noProof/>
              <w:sz w:val="22"/>
              <w:szCs w:val="22"/>
              <w:lang w:val="en-GB" w:eastAsia="en-GB"/>
            </w:rPr>
          </w:pPr>
          <w:hyperlink w:anchor="_Toc7961357" w:history="1">
            <w:r w:rsidR="00431CF7" w:rsidRPr="00427555">
              <w:rPr>
                <w:rStyle w:val="Hyperlink"/>
                <w:noProof/>
              </w:rPr>
              <w:t>Conclusion</w:t>
            </w:r>
            <w:r w:rsidR="00431CF7">
              <w:rPr>
                <w:noProof/>
                <w:webHidden/>
              </w:rPr>
              <w:tab/>
            </w:r>
            <w:r w:rsidR="00431CF7">
              <w:rPr>
                <w:noProof/>
                <w:webHidden/>
              </w:rPr>
              <w:fldChar w:fldCharType="begin"/>
            </w:r>
            <w:r w:rsidR="00431CF7">
              <w:rPr>
                <w:noProof/>
                <w:webHidden/>
              </w:rPr>
              <w:instrText xml:space="preserve"> PAGEREF _Toc7961357 \h </w:instrText>
            </w:r>
            <w:r w:rsidR="00431CF7">
              <w:rPr>
                <w:noProof/>
                <w:webHidden/>
              </w:rPr>
            </w:r>
            <w:r w:rsidR="00431CF7">
              <w:rPr>
                <w:noProof/>
                <w:webHidden/>
              </w:rPr>
              <w:fldChar w:fldCharType="separate"/>
            </w:r>
            <w:r w:rsidR="00431CF7">
              <w:rPr>
                <w:noProof/>
                <w:webHidden/>
              </w:rPr>
              <w:t>15</w:t>
            </w:r>
            <w:r w:rsidR="00431CF7">
              <w:rPr>
                <w:noProof/>
                <w:webHidden/>
              </w:rPr>
              <w:fldChar w:fldCharType="end"/>
            </w:r>
          </w:hyperlink>
        </w:p>
        <w:p w14:paraId="076EEACD" w14:textId="6BDF6B1A" w:rsidR="00431CF7" w:rsidRDefault="00116282">
          <w:pPr>
            <w:pStyle w:val="TOC1"/>
            <w:tabs>
              <w:tab w:val="right" w:leader="dot" w:pos="8630"/>
            </w:tabs>
            <w:rPr>
              <w:noProof/>
              <w:sz w:val="22"/>
              <w:szCs w:val="22"/>
              <w:lang w:val="en-GB" w:eastAsia="en-GB"/>
            </w:rPr>
          </w:pPr>
          <w:hyperlink w:anchor="_Toc7961358" w:history="1">
            <w:r w:rsidR="00431CF7" w:rsidRPr="00427555">
              <w:rPr>
                <w:rStyle w:val="Hyperlink"/>
                <w:noProof/>
              </w:rPr>
              <w:t>References</w:t>
            </w:r>
            <w:r w:rsidR="00431CF7">
              <w:rPr>
                <w:noProof/>
                <w:webHidden/>
              </w:rPr>
              <w:tab/>
            </w:r>
            <w:r w:rsidR="00431CF7">
              <w:rPr>
                <w:noProof/>
                <w:webHidden/>
              </w:rPr>
              <w:fldChar w:fldCharType="begin"/>
            </w:r>
            <w:r w:rsidR="00431CF7">
              <w:rPr>
                <w:noProof/>
                <w:webHidden/>
              </w:rPr>
              <w:instrText xml:space="preserve"> PAGEREF _Toc7961358 \h </w:instrText>
            </w:r>
            <w:r w:rsidR="00431CF7">
              <w:rPr>
                <w:noProof/>
                <w:webHidden/>
              </w:rPr>
            </w:r>
            <w:r w:rsidR="00431CF7">
              <w:rPr>
                <w:noProof/>
                <w:webHidden/>
              </w:rPr>
              <w:fldChar w:fldCharType="separate"/>
            </w:r>
            <w:r w:rsidR="00431CF7">
              <w:rPr>
                <w:noProof/>
                <w:webHidden/>
              </w:rPr>
              <w:t>16</w:t>
            </w:r>
            <w:r w:rsidR="00431CF7">
              <w:rPr>
                <w:noProof/>
                <w:webHidden/>
              </w:rPr>
              <w:fldChar w:fldCharType="end"/>
            </w:r>
          </w:hyperlink>
        </w:p>
        <w:p w14:paraId="37D965A7" w14:textId="01522656" w:rsidR="00223400" w:rsidRDefault="00223400">
          <w:r>
            <w:rPr>
              <w:b/>
              <w:bCs/>
              <w:noProof/>
            </w:rPr>
            <w:fldChar w:fldCharType="end"/>
          </w:r>
        </w:p>
      </w:sdtContent>
    </w:sdt>
    <w:p w14:paraId="26E856B0" w14:textId="4AC1C1C1" w:rsidR="003422FF" w:rsidRDefault="00223400" w:rsidP="00223400">
      <w:r>
        <w:br w:type="page"/>
      </w:r>
    </w:p>
    <w:p w14:paraId="692D4ED7" w14:textId="0ED7D4BE" w:rsidR="00C1709E" w:rsidRDefault="00223400" w:rsidP="009E7EE1">
      <w:pPr>
        <w:pStyle w:val="Heading1"/>
      </w:pPr>
      <w:bookmarkStart w:id="6" w:name="_Toc7961348"/>
      <w:r>
        <w:lastRenderedPageBreak/>
        <w:t>Introduction &amp; Problem Specification</w:t>
      </w:r>
      <w:bookmarkEnd w:id="6"/>
    </w:p>
    <w:p w14:paraId="58A8E395" w14:textId="178C2F77" w:rsidR="00223400" w:rsidRDefault="00223400" w:rsidP="009E7EE1">
      <w:pPr>
        <w:ind w:firstLine="720"/>
      </w:pPr>
      <w:r>
        <w:t xml:space="preserve">The Northampton Metropolitan University </w:t>
      </w:r>
      <w:r w:rsidR="00C1709E">
        <w:t xml:space="preserve">asked for a graphic user interface software system solution to enable </w:t>
      </w:r>
      <w:r>
        <w:t>their human</w:t>
      </w:r>
      <w:r w:rsidR="009E7EE1">
        <w:t xml:space="preserve"> </w:t>
      </w:r>
      <w:r>
        <w:t xml:space="preserve">resources department to keep track of </w:t>
      </w:r>
      <w:r w:rsidR="009E7EE1">
        <w:t xml:space="preserve">lectures </w:t>
      </w:r>
      <w:r>
        <w:t xml:space="preserve">who work in various departments. The system </w:t>
      </w:r>
      <w:r w:rsidR="009E7EE1">
        <w:t>should</w:t>
      </w:r>
      <w:r>
        <w:t xml:space="preserve"> allow </w:t>
      </w:r>
      <w:r w:rsidR="009E7EE1">
        <w:t>the</w:t>
      </w:r>
      <w:r>
        <w:t xml:space="preserve"> secretar</w:t>
      </w:r>
      <w:r w:rsidR="009E7EE1">
        <w:t xml:space="preserve">ies of departments </w:t>
      </w:r>
      <w:r>
        <w:t>to view the</w:t>
      </w:r>
      <w:r w:rsidR="009E7EE1">
        <w:t xml:space="preserve"> </w:t>
      </w:r>
      <w:r>
        <w:t xml:space="preserve">details of all the lecturers in his/her department. Human resources staff </w:t>
      </w:r>
      <w:r w:rsidR="009E7EE1">
        <w:t xml:space="preserve">should </w:t>
      </w:r>
      <w:r>
        <w:t>access the system</w:t>
      </w:r>
      <w:r w:rsidR="009E7EE1">
        <w:t xml:space="preserve"> </w:t>
      </w:r>
      <w:r>
        <w:t>through a single user name and password</w:t>
      </w:r>
      <w:r w:rsidR="009E7EE1">
        <w:t xml:space="preserve"> and the </w:t>
      </w:r>
      <w:r>
        <w:t>department secretaries</w:t>
      </w:r>
      <w:r w:rsidR="009E7EE1">
        <w:t xml:space="preserve"> should have they own </w:t>
      </w:r>
      <w:r>
        <w:t>different user name and password which is stored with each department.</w:t>
      </w:r>
    </w:p>
    <w:p w14:paraId="2CE6C100" w14:textId="04461D44" w:rsidR="00C1709E" w:rsidRDefault="00C1709E" w:rsidP="00223400">
      <w:r>
        <w:tab/>
        <w:t xml:space="preserve">This technical report details the design, implementation and testing of the system solution. The design section contains the use case and class diagrams crucial to object-orientated principles in design. </w:t>
      </w:r>
    </w:p>
    <w:p w14:paraId="10DD59ED" w14:textId="75AD74DA" w:rsidR="009E7EE1" w:rsidRDefault="009E7EE1" w:rsidP="00223400"/>
    <w:p w14:paraId="1A68D7AE" w14:textId="157C831D" w:rsidR="009E7EE1" w:rsidRPr="00223400" w:rsidRDefault="009E7EE1" w:rsidP="009E7EE1">
      <w:pPr>
        <w:pStyle w:val="Heading1"/>
      </w:pPr>
      <w:bookmarkStart w:id="7" w:name="_Toc7961349"/>
      <w:r>
        <w:t>Analysis</w:t>
      </w:r>
      <w:bookmarkEnd w:id="7"/>
      <w:r>
        <w:t xml:space="preserve"> </w:t>
      </w:r>
    </w:p>
    <w:bookmarkEnd w:id="0"/>
    <w:bookmarkEnd w:id="1"/>
    <w:bookmarkEnd w:id="2"/>
    <w:bookmarkEnd w:id="3"/>
    <w:bookmarkEnd w:id="4"/>
    <w:p w14:paraId="015AC350" w14:textId="67519383" w:rsidR="0027777D" w:rsidRDefault="009E7EE1" w:rsidP="007021DE">
      <w:r>
        <w:tab/>
      </w:r>
      <w:r w:rsidR="0027777D">
        <w:t xml:space="preserve">Analyzing the brief provided by the Northampton Metropolitan University it’s possible to find potential objects, get the interactions between them, classifications and internal attributes. The analyze of the brief provides a key insight for the later stage of design. </w:t>
      </w:r>
    </w:p>
    <w:p w14:paraId="5480879C" w14:textId="08EDB8E4" w:rsidR="001638F6" w:rsidRDefault="005133C9" w:rsidP="005133C9">
      <w:pPr>
        <w:ind w:firstLine="720"/>
      </w:pPr>
      <w:r>
        <w:t xml:space="preserve">The brief indicated a variety of candidate classes: Departments, Lectures, Contract, Full-Time, Part-Time. It also </w:t>
      </w:r>
      <w:r w:rsidR="00953A4E">
        <w:t>suggested several</w:t>
      </w:r>
      <w:r>
        <w:t xml:space="preserve"> responsibilities for </w:t>
      </w:r>
      <w:r w:rsidR="00953A4E">
        <w:t>candidate</w:t>
      </w:r>
      <w:r>
        <w:t xml:space="preserve"> classes, such as: open, view, login, exit, add, remove, edit, query.</w:t>
      </w:r>
    </w:p>
    <w:p w14:paraId="2BF74DCB" w14:textId="7563B5AA" w:rsidR="00953A4E" w:rsidRDefault="00953A4E" w:rsidP="005133C9">
      <w:pPr>
        <w:ind w:firstLine="720"/>
      </w:pPr>
      <w:r w:rsidRPr="00953A4E">
        <w:t>Further analysis of the system requirements results in several assumptions about the task, such as the use of</w:t>
      </w:r>
      <w:r>
        <w:t xml:space="preserve"> </w:t>
      </w:r>
      <w:r w:rsidRPr="00953A4E">
        <w:t>class inheritance, abstract classes, Array Lists, generics, file and exception handling.</w:t>
      </w:r>
    </w:p>
    <w:p w14:paraId="0D3D1F8A" w14:textId="7CEFB072" w:rsidR="00953A4E" w:rsidRDefault="00953A4E" w:rsidP="00953A4E"/>
    <w:p w14:paraId="1250F1EA" w14:textId="3F1A4004" w:rsidR="00953A4E" w:rsidRDefault="00740283" w:rsidP="00953A4E">
      <w:pPr>
        <w:pStyle w:val="Heading1"/>
      </w:pPr>
      <w:bookmarkStart w:id="8" w:name="_Toc7961350"/>
      <w:r>
        <w:t>Design</w:t>
      </w:r>
      <w:bookmarkEnd w:id="8"/>
    </w:p>
    <w:p w14:paraId="03A2E073" w14:textId="1A895AB8" w:rsidR="00740283" w:rsidRPr="00740283" w:rsidRDefault="00740283" w:rsidP="00740283">
      <w:pPr>
        <w:pStyle w:val="Heading2"/>
        <w:rPr>
          <w:noProof/>
        </w:rPr>
      </w:pPr>
      <w:bookmarkStart w:id="9" w:name="_Toc7961351"/>
      <w:r>
        <w:rPr>
          <w:noProof/>
        </w:rPr>
        <w:t>Class Diagram</w:t>
      </w:r>
      <w:bookmarkEnd w:id="9"/>
    </w:p>
    <w:p w14:paraId="1F605640" w14:textId="5611406E" w:rsidR="00A87104" w:rsidRDefault="00431CF7" w:rsidP="00953A4E">
      <w:pPr>
        <w:rPr>
          <w:noProof/>
        </w:rPr>
      </w:pPr>
      <w:r>
        <w:rPr>
          <w:noProof/>
        </w:rPr>
        <w:drawing>
          <wp:inline distT="0" distB="0" distL="0" distR="0" wp14:anchorId="6EE18E3B" wp14:editId="0C6C8196">
            <wp:extent cx="5715485"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806" t="31186" r="24306" b="20338"/>
                    <a:stretch/>
                  </pic:blipFill>
                  <pic:spPr bwMode="auto">
                    <a:xfrm>
                      <a:off x="0" y="0"/>
                      <a:ext cx="5730874" cy="2444966"/>
                    </a:xfrm>
                    <a:prstGeom prst="rect">
                      <a:avLst/>
                    </a:prstGeom>
                    <a:ln>
                      <a:noFill/>
                    </a:ln>
                    <a:extLst>
                      <a:ext uri="{53640926-AAD7-44D8-BBD7-CCE9431645EC}">
                        <a14:shadowObscured xmlns:a14="http://schemas.microsoft.com/office/drawing/2010/main"/>
                      </a:ext>
                    </a:extLst>
                  </pic:spPr>
                </pic:pic>
              </a:graphicData>
            </a:graphic>
          </wp:inline>
        </w:drawing>
      </w:r>
    </w:p>
    <w:p w14:paraId="2C10657C" w14:textId="7ED21C35" w:rsidR="00A87104" w:rsidRDefault="00A87104" w:rsidP="00740283">
      <w:pPr>
        <w:pStyle w:val="Heading2"/>
      </w:pPr>
      <w:bookmarkStart w:id="10" w:name="_Toc7961352"/>
      <w:r>
        <w:lastRenderedPageBreak/>
        <w:t>Use Case Diagram</w:t>
      </w:r>
      <w:bookmarkEnd w:id="10"/>
    </w:p>
    <w:p w14:paraId="5D911450" w14:textId="38230EC4" w:rsidR="00A87104" w:rsidRDefault="00071460" w:rsidP="00A87104">
      <w:r>
        <w:rPr>
          <w:noProof/>
        </w:rPr>
        <w:drawing>
          <wp:inline distT="0" distB="0" distL="0" distR="0" wp14:anchorId="1E8A64EF" wp14:editId="6462AA10">
            <wp:extent cx="5486400" cy="5767705"/>
            <wp:effectExtent l="0" t="0" r="0" b="444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jpg"/>
                    <pic:cNvPicPr/>
                  </pic:nvPicPr>
                  <pic:blipFill>
                    <a:blip r:embed="rId11"/>
                    <a:stretch>
                      <a:fillRect/>
                    </a:stretch>
                  </pic:blipFill>
                  <pic:spPr>
                    <a:xfrm>
                      <a:off x="0" y="0"/>
                      <a:ext cx="5486400" cy="5767705"/>
                    </a:xfrm>
                    <a:prstGeom prst="rect">
                      <a:avLst/>
                    </a:prstGeom>
                  </pic:spPr>
                </pic:pic>
              </a:graphicData>
            </a:graphic>
          </wp:inline>
        </w:drawing>
      </w:r>
    </w:p>
    <w:p w14:paraId="33FA3EB5" w14:textId="77777777" w:rsidR="00071460" w:rsidRDefault="00071460" w:rsidP="00A87104"/>
    <w:p w14:paraId="2F92F67E" w14:textId="13F7F321" w:rsidR="004026F8" w:rsidRDefault="004026F8" w:rsidP="004026F8">
      <w:pPr>
        <w:pStyle w:val="Caption"/>
        <w:keepNext/>
      </w:pPr>
      <w:r>
        <w:t xml:space="preserve">Table </w:t>
      </w:r>
      <w:fldSimple w:instr=" SEQ Table \* ARABIC ">
        <w:r w:rsidR="00D1764D">
          <w:rPr>
            <w:noProof/>
          </w:rPr>
          <w:t>1</w:t>
        </w:r>
      </w:fldSimple>
      <w:r>
        <w:t xml:space="preserve"> Use Case Query Lecturers</w:t>
      </w:r>
    </w:p>
    <w:tbl>
      <w:tblPr>
        <w:tblStyle w:val="TableGrid"/>
        <w:tblW w:w="0" w:type="auto"/>
        <w:tblLook w:val="04A0" w:firstRow="1" w:lastRow="0" w:firstColumn="1" w:lastColumn="0" w:noHBand="0" w:noVBand="1"/>
      </w:tblPr>
      <w:tblGrid>
        <w:gridCol w:w="4315"/>
        <w:gridCol w:w="4315"/>
      </w:tblGrid>
      <w:tr w:rsidR="005F72A1" w14:paraId="0752910E" w14:textId="77777777" w:rsidTr="005F72A1">
        <w:tc>
          <w:tcPr>
            <w:tcW w:w="4315" w:type="dxa"/>
          </w:tcPr>
          <w:p w14:paraId="73434E7C" w14:textId="3131C92B" w:rsidR="005F72A1" w:rsidRPr="00135E87" w:rsidRDefault="004026F8" w:rsidP="00A87104">
            <w:pPr>
              <w:rPr>
                <w:b/>
              </w:rPr>
            </w:pPr>
            <w:r w:rsidRPr="00135E87">
              <w:rPr>
                <w:b/>
              </w:rPr>
              <w:t>Identifier:</w:t>
            </w:r>
          </w:p>
        </w:tc>
        <w:tc>
          <w:tcPr>
            <w:tcW w:w="4315" w:type="dxa"/>
          </w:tcPr>
          <w:p w14:paraId="7826E600" w14:textId="3A84C3F5" w:rsidR="005F72A1" w:rsidRDefault="004026F8" w:rsidP="00A87104">
            <w:r>
              <w:t>Query Lecturer</w:t>
            </w:r>
          </w:p>
        </w:tc>
      </w:tr>
      <w:tr w:rsidR="005F72A1" w14:paraId="0A58F437" w14:textId="77777777" w:rsidTr="005F72A1">
        <w:tc>
          <w:tcPr>
            <w:tcW w:w="4315" w:type="dxa"/>
          </w:tcPr>
          <w:p w14:paraId="05936DBA" w14:textId="61C4D2AF" w:rsidR="005F72A1" w:rsidRPr="00135E87" w:rsidRDefault="004026F8" w:rsidP="00A87104">
            <w:pPr>
              <w:rPr>
                <w:b/>
              </w:rPr>
            </w:pPr>
            <w:r w:rsidRPr="00135E87">
              <w:rPr>
                <w:b/>
              </w:rPr>
              <w:t>Initiator:</w:t>
            </w:r>
          </w:p>
        </w:tc>
        <w:tc>
          <w:tcPr>
            <w:tcW w:w="4315" w:type="dxa"/>
          </w:tcPr>
          <w:p w14:paraId="03E52F6C" w14:textId="43D71521" w:rsidR="005F72A1" w:rsidRDefault="004026F8" w:rsidP="00A87104">
            <w:r>
              <w:t>Secretary</w:t>
            </w:r>
          </w:p>
        </w:tc>
      </w:tr>
      <w:tr w:rsidR="005F72A1" w14:paraId="54EBF419" w14:textId="77777777" w:rsidTr="005F72A1">
        <w:tc>
          <w:tcPr>
            <w:tcW w:w="4315" w:type="dxa"/>
          </w:tcPr>
          <w:p w14:paraId="119D9B61" w14:textId="0F16A124" w:rsidR="005F72A1" w:rsidRPr="00135E87" w:rsidRDefault="004026F8" w:rsidP="00A87104">
            <w:pPr>
              <w:rPr>
                <w:b/>
              </w:rPr>
            </w:pPr>
            <w:r w:rsidRPr="00135E87">
              <w:rPr>
                <w:b/>
              </w:rPr>
              <w:t>Goal:</w:t>
            </w:r>
          </w:p>
        </w:tc>
        <w:tc>
          <w:tcPr>
            <w:tcW w:w="4315" w:type="dxa"/>
          </w:tcPr>
          <w:p w14:paraId="665E90F5" w14:textId="1550F7CD" w:rsidR="005F72A1" w:rsidRDefault="004026F8" w:rsidP="00A87104">
            <w:r>
              <w:t xml:space="preserve">Secretary </w:t>
            </w:r>
            <w:r w:rsidR="00135E87">
              <w:t>views</w:t>
            </w:r>
            <w:r>
              <w:t xml:space="preserve"> lecturers from her/his department</w:t>
            </w:r>
          </w:p>
        </w:tc>
      </w:tr>
      <w:tr w:rsidR="0041519C" w14:paraId="0815E415" w14:textId="77777777" w:rsidTr="005F72A1">
        <w:tc>
          <w:tcPr>
            <w:tcW w:w="4315" w:type="dxa"/>
          </w:tcPr>
          <w:p w14:paraId="7B004EE7" w14:textId="53561677" w:rsidR="0041519C" w:rsidRPr="00135E87" w:rsidRDefault="0041519C" w:rsidP="0041519C">
            <w:pPr>
              <w:rPr>
                <w:b/>
              </w:rPr>
            </w:pPr>
            <w:r w:rsidRPr="00135E87">
              <w:rPr>
                <w:b/>
              </w:rPr>
              <w:t>Pre-condition:</w:t>
            </w:r>
          </w:p>
        </w:tc>
        <w:tc>
          <w:tcPr>
            <w:tcW w:w="4315" w:type="dxa"/>
          </w:tcPr>
          <w:p w14:paraId="55DFDC5E" w14:textId="1F33347D" w:rsidR="0041519C" w:rsidRDefault="0041519C" w:rsidP="0041519C">
            <w:r>
              <w:t>Software is loaded with secretary menu</w:t>
            </w:r>
          </w:p>
        </w:tc>
      </w:tr>
      <w:tr w:rsidR="0041519C" w14:paraId="24310571" w14:textId="77777777" w:rsidTr="005F72A1">
        <w:tc>
          <w:tcPr>
            <w:tcW w:w="4315" w:type="dxa"/>
          </w:tcPr>
          <w:p w14:paraId="4ADBBC9D" w14:textId="365890FB" w:rsidR="0041519C" w:rsidRPr="00135E87" w:rsidRDefault="0041519C" w:rsidP="0041519C">
            <w:pPr>
              <w:rPr>
                <w:b/>
              </w:rPr>
            </w:pPr>
            <w:r w:rsidRPr="00135E87">
              <w:rPr>
                <w:b/>
              </w:rPr>
              <w:t>Post-conditions:</w:t>
            </w:r>
          </w:p>
        </w:tc>
        <w:tc>
          <w:tcPr>
            <w:tcW w:w="4315" w:type="dxa"/>
          </w:tcPr>
          <w:p w14:paraId="6ADFBBB5" w14:textId="07FE6D2B" w:rsidR="0041519C" w:rsidRDefault="0041519C" w:rsidP="0041519C">
            <w:r>
              <w:t>Secretary success views the lectures</w:t>
            </w:r>
          </w:p>
        </w:tc>
      </w:tr>
      <w:tr w:rsidR="0041519C" w14:paraId="0BE524A3" w14:textId="77777777" w:rsidTr="005F72A1">
        <w:tc>
          <w:tcPr>
            <w:tcW w:w="4315" w:type="dxa"/>
          </w:tcPr>
          <w:p w14:paraId="07AA8F1B" w14:textId="07099F72" w:rsidR="0041519C" w:rsidRPr="00135E87" w:rsidRDefault="0041519C" w:rsidP="0041519C">
            <w:pPr>
              <w:rPr>
                <w:b/>
              </w:rPr>
            </w:pPr>
            <w:r w:rsidRPr="00135E87">
              <w:rPr>
                <w:b/>
              </w:rPr>
              <w:t>Assumptions:</w:t>
            </w:r>
          </w:p>
        </w:tc>
        <w:tc>
          <w:tcPr>
            <w:tcW w:w="4315" w:type="dxa"/>
          </w:tcPr>
          <w:p w14:paraId="3540A420" w14:textId="348BABE8" w:rsidR="0041519C" w:rsidRDefault="0041519C" w:rsidP="0041519C">
            <w:r>
              <w:t>Secretary is a valid secretary from a register department on the system and logged into the system.</w:t>
            </w:r>
          </w:p>
        </w:tc>
      </w:tr>
      <w:tr w:rsidR="0041519C" w14:paraId="02C23AA2" w14:textId="77777777" w:rsidTr="005F72A1">
        <w:tc>
          <w:tcPr>
            <w:tcW w:w="4315" w:type="dxa"/>
          </w:tcPr>
          <w:p w14:paraId="70BB3FDA" w14:textId="139CBB74" w:rsidR="0041519C" w:rsidRPr="00135E87" w:rsidRDefault="0041519C" w:rsidP="0041519C">
            <w:pPr>
              <w:rPr>
                <w:b/>
              </w:rPr>
            </w:pPr>
            <w:r w:rsidRPr="00135E87">
              <w:rPr>
                <w:b/>
              </w:rPr>
              <w:lastRenderedPageBreak/>
              <w:t>Main success scenario:</w:t>
            </w:r>
          </w:p>
        </w:tc>
        <w:tc>
          <w:tcPr>
            <w:tcW w:w="4315" w:type="dxa"/>
          </w:tcPr>
          <w:p w14:paraId="5601830C" w14:textId="77777777" w:rsidR="00D1764D" w:rsidRDefault="0041519C" w:rsidP="00D1764D">
            <w:pPr>
              <w:pStyle w:val="ListParagraph"/>
              <w:numPr>
                <w:ilvl w:val="0"/>
                <w:numId w:val="30"/>
              </w:numPr>
            </w:pPr>
            <w:r>
              <w:t xml:space="preserve">Secretary clicks the </w:t>
            </w:r>
            <w:r w:rsidR="00D1764D">
              <w:t>view</w:t>
            </w:r>
            <w:r>
              <w:t xml:space="preserve"> lectures menu item</w:t>
            </w:r>
            <w:r w:rsidR="00D1764D">
              <w:t xml:space="preserve"> which brings up a panel with a text area.</w:t>
            </w:r>
          </w:p>
          <w:p w14:paraId="5A8D88B4" w14:textId="130D4166" w:rsidR="0041519C" w:rsidRDefault="00D1764D" w:rsidP="00D1764D">
            <w:pPr>
              <w:pStyle w:val="ListParagraph"/>
              <w:numPr>
                <w:ilvl w:val="0"/>
                <w:numId w:val="21"/>
              </w:numPr>
            </w:pPr>
            <w:r>
              <w:t>System displays lectures on the text area.</w:t>
            </w:r>
          </w:p>
        </w:tc>
      </w:tr>
      <w:tr w:rsidR="0041519C" w14:paraId="1D7D1123" w14:textId="77777777" w:rsidTr="005F72A1">
        <w:tc>
          <w:tcPr>
            <w:tcW w:w="4315" w:type="dxa"/>
          </w:tcPr>
          <w:p w14:paraId="70501923" w14:textId="7E67D03E" w:rsidR="0041519C" w:rsidRPr="00135E87" w:rsidRDefault="0041519C" w:rsidP="0041519C">
            <w:pPr>
              <w:rPr>
                <w:b/>
              </w:rPr>
            </w:pPr>
            <w:r w:rsidRPr="00135E87">
              <w:rPr>
                <w:b/>
              </w:rPr>
              <w:t>Includes:</w:t>
            </w:r>
          </w:p>
        </w:tc>
        <w:tc>
          <w:tcPr>
            <w:tcW w:w="4315" w:type="dxa"/>
          </w:tcPr>
          <w:p w14:paraId="4BE14E13" w14:textId="10AAB611" w:rsidR="0041519C" w:rsidRDefault="0041519C" w:rsidP="0041519C">
            <w:r>
              <w:t>-</w:t>
            </w:r>
          </w:p>
        </w:tc>
      </w:tr>
      <w:tr w:rsidR="0041519C" w14:paraId="5869DA6C" w14:textId="77777777" w:rsidTr="005F72A1">
        <w:tc>
          <w:tcPr>
            <w:tcW w:w="4315" w:type="dxa"/>
          </w:tcPr>
          <w:p w14:paraId="266FEE06" w14:textId="23D07F27" w:rsidR="0041519C" w:rsidRPr="00135E87" w:rsidRDefault="0041519C" w:rsidP="0041519C">
            <w:pPr>
              <w:rPr>
                <w:b/>
              </w:rPr>
            </w:pPr>
            <w:r w:rsidRPr="00135E87">
              <w:rPr>
                <w:b/>
              </w:rPr>
              <w:t>Extends:</w:t>
            </w:r>
          </w:p>
        </w:tc>
        <w:tc>
          <w:tcPr>
            <w:tcW w:w="4315" w:type="dxa"/>
          </w:tcPr>
          <w:p w14:paraId="2F0B1D25" w14:textId="001754D0" w:rsidR="0041519C" w:rsidRDefault="0041519C" w:rsidP="0041519C">
            <w:r>
              <w:t>-</w:t>
            </w:r>
          </w:p>
        </w:tc>
      </w:tr>
    </w:tbl>
    <w:p w14:paraId="53AC2B0D" w14:textId="2160A821" w:rsidR="005F72A1" w:rsidRDefault="005F72A1" w:rsidP="00A87104"/>
    <w:p w14:paraId="4DBDD89D" w14:textId="48AFE564" w:rsidR="00177A35" w:rsidRDefault="00177A35" w:rsidP="00177A35">
      <w:pPr>
        <w:pStyle w:val="Caption"/>
        <w:keepNext/>
      </w:pPr>
      <w:r>
        <w:t xml:space="preserve">Table </w:t>
      </w:r>
      <w:fldSimple w:instr=" SEQ Table \* ARABIC ">
        <w:r w:rsidR="00D1764D">
          <w:rPr>
            <w:noProof/>
          </w:rPr>
          <w:t>2</w:t>
        </w:r>
      </w:fldSimple>
      <w:r>
        <w:t xml:space="preserve"> Use Case Login</w:t>
      </w:r>
    </w:p>
    <w:tbl>
      <w:tblPr>
        <w:tblStyle w:val="TableGrid"/>
        <w:tblW w:w="0" w:type="auto"/>
        <w:tblLook w:val="04A0" w:firstRow="1" w:lastRow="0" w:firstColumn="1" w:lastColumn="0" w:noHBand="0" w:noVBand="1"/>
      </w:tblPr>
      <w:tblGrid>
        <w:gridCol w:w="4315"/>
        <w:gridCol w:w="4315"/>
      </w:tblGrid>
      <w:tr w:rsidR="00177A35" w14:paraId="4FB2EF46" w14:textId="77777777" w:rsidTr="00FA6F17">
        <w:tc>
          <w:tcPr>
            <w:tcW w:w="4315" w:type="dxa"/>
          </w:tcPr>
          <w:p w14:paraId="7A2D862A" w14:textId="77777777" w:rsidR="00177A35" w:rsidRPr="00135E87" w:rsidRDefault="00177A35" w:rsidP="00FA6F17">
            <w:pPr>
              <w:rPr>
                <w:b/>
              </w:rPr>
            </w:pPr>
            <w:r w:rsidRPr="00135E87">
              <w:rPr>
                <w:b/>
              </w:rPr>
              <w:t>Identifier:</w:t>
            </w:r>
          </w:p>
        </w:tc>
        <w:tc>
          <w:tcPr>
            <w:tcW w:w="4315" w:type="dxa"/>
          </w:tcPr>
          <w:p w14:paraId="3F80EA8D" w14:textId="03997A7C" w:rsidR="00177A35" w:rsidRDefault="00B82412" w:rsidP="00FA6F17">
            <w:r>
              <w:t>Login</w:t>
            </w:r>
          </w:p>
        </w:tc>
      </w:tr>
      <w:tr w:rsidR="00177A35" w14:paraId="2FB7079B" w14:textId="77777777" w:rsidTr="00FA6F17">
        <w:tc>
          <w:tcPr>
            <w:tcW w:w="4315" w:type="dxa"/>
          </w:tcPr>
          <w:p w14:paraId="1E923848" w14:textId="77777777" w:rsidR="00177A35" w:rsidRPr="00135E87" w:rsidRDefault="00177A35" w:rsidP="00FA6F17">
            <w:pPr>
              <w:rPr>
                <w:b/>
              </w:rPr>
            </w:pPr>
            <w:r w:rsidRPr="00135E87">
              <w:rPr>
                <w:b/>
              </w:rPr>
              <w:t>Initiator:</w:t>
            </w:r>
          </w:p>
        </w:tc>
        <w:tc>
          <w:tcPr>
            <w:tcW w:w="4315" w:type="dxa"/>
          </w:tcPr>
          <w:p w14:paraId="6A85F28D" w14:textId="4526E3E0" w:rsidR="00177A35" w:rsidRDefault="00177A35" w:rsidP="00FA6F17">
            <w:r>
              <w:t>Secretary, HR</w:t>
            </w:r>
            <w:r w:rsidR="0041519C">
              <w:t xml:space="preserve"> staff</w:t>
            </w:r>
          </w:p>
        </w:tc>
      </w:tr>
      <w:tr w:rsidR="00177A35" w14:paraId="2450A264" w14:textId="77777777" w:rsidTr="00FA6F17">
        <w:tc>
          <w:tcPr>
            <w:tcW w:w="4315" w:type="dxa"/>
          </w:tcPr>
          <w:p w14:paraId="1BAB8CDE" w14:textId="77777777" w:rsidR="00177A35" w:rsidRPr="00135E87" w:rsidRDefault="00177A35" w:rsidP="00FA6F17">
            <w:pPr>
              <w:rPr>
                <w:b/>
              </w:rPr>
            </w:pPr>
            <w:r w:rsidRPr="00135E87">
              <w:rPr>
                <w:b/>
              </w:rPr>
              <w:t>Goal:</w:t>
            </w:r>
          </w:p>
        </w:tc>
        <w:tc>
          <w:tcPr>
            <w:tcW w:w="4315" w:type="dxa"/>
          </w:tcPr>
          <w:p w14:paraId="1F47E609" w14:textId="4E165337" w:rsidR="00177A35" w:rsidRDefault="00177A35" w:rsidP="00FA6F17">
            <w:r>
              <w:t>Secretary/HR</w:t>
            </w:r>
            <w:r w:rsidR="0041519C">
              <w:t xml:space="preserve"> staff</w:t>
            </w:r>
            <w:r>
              <w:t xml:space="preserve"> logs on the system</w:t>
            </w:r>
          </w:p>
        </w:tc>
      </w:tr>
      <w:tr w:rsidR="00177A35" w14:paraId="547A6E03" w14:textId="77777777" w:rsidTr="00FA6F17">
        <w:tc>
          <w:tcPr>
            <w:tcW w:w="4315" w:type="dxa"/>
          </w:tcPr>
          <w:p w14:paraId="447295DE" w14:textId="77777777" w:rsidR="00177A35" w:rsidRPr="00135E87" w:rsidRDefault="00177A35" w:rsidP="00FA6F17">
            <w:pPr>
              <w:rPr>
                <w:b/>
              </w:rPr>
            </w:pPr>
            <w:r w:rsidRPr="00135E87">
              <w:rPr>
                <w:b/>
              </w:rPr>
              <w:t>Pre-condition:</w:t>
            </w:r>
          </w:p>
        </w:tc>
        <w:tc>
          <w:tcPr>
            <w:tcW w:w="4315" w:type="dxa"/>
          </w:tcPr>
          <w:p w14:paraId="7AEC40AF" w14:textId="27105B97" w:rsidR="00177A35" w:rsidRDefault="00177A35" w:rsidP="00FA6F17">
            <w:r>
              <w:t>Software is loaded on the login screen</w:t>
            </w:r>
          </w:p>
        </w:tc>
      </w:tr>
      <w:tr w:rsidR="00177A35" w14:paraId="3579B896" w14:textId="77777777" w:rsidTr="00FA6F17">
        <w:tc>
          <w:tcPr>
            <w:tcW w:w="4315" w:type="dxa"/>
          </w:tcPr>
          <w:p w14:paraId="77DB4D6A" w14:textId="77777777" w:rsidR="00177A35" w:rsidRPr="00135E87" w:rsidRDefault="00177A35" w:rsidP="00FA6F17">
            <w:pPr>
              <w:rPr>
                <w:b/>
              </w:rPr>
            </w:pPr>
            <w:r w:rsidRPr="00135E87">
              <w:rPr>
                <w:b/>
              </w:rPr>
              <w:t>Post-conditions:</w:t>
            </w:r>
          </w:p>
        </w:tc>
        <w:tc>
          <w:tcPr>
            <w:tcW w:w="4315" w:type="dxa"/>
          </w:tcPr>
          <w:p w14:paraId="3335E407" w14:textId="2C623E67" w:rsidR="00177A35" w:rsidRDefault="00177A35" w:rsidP="00FA6F17">
            <w:r>
              <w:t>Secretary/HR</w:t>
            </w:r>
            <w:r w:rsidR="0041519C">
              <w:t xml:space="preserve"> staff</w:t>
            </w:r>
            <w:r>
              <w:t xml:space="preserve"> successfully logs on the system</w:t>
            </w:r>
          </w:p>
        </w:tc>
      </w:tr>
      <w:tr w:rsidR="00177A35" w14:paraId="62C8EAA5" w14:textId="77777777" w:rsidTr="00FA6F17">
        <w:tc>
          <w:tcPr>
            <w:tcW w:w="4315" w:type="dxa"/>
          </w:tcPr>
          <w:p w14:paraId="19AB1661" w14:textId="77777777" w:rsidR="00177A35" w:rsidRPr="00135E87" w:rsidRDefault="00177A35" w:rsidP="00FA6F17">
            <w:pPr>
              <w:rPr>
                <w:b/>
              </w:rPr>
            </w:pPr>
            <w:r w:rsidRPr="00135E87">
              <w:rPr>
                <w:b/>
              </w:rPr>
              <w:t>Assumptions:</w:t>
            </w:r>
          </w:p>
        </w:tc>
        <w:tc>
          <w:tcPr>
            <w:tcW w:w="4315" w:type="dxa"/>
          </w:tcPr>
          <w:p w14:paraId="53865071" w14:textId="301CDF3F" w:rsidR="00177A35" w:rsidRDefault="00177A35" w:rsidP="00FA6F17">
            <w:r>
              <w:t>Secretary/HR</w:t>
            </w:r>
            <w:r w:rsidR="0041519C">
              <w:t xml:space="preserve"> staff</w:t>
            </w:r>
            <w:r>
              <w:t xml:space="preserve"> is a valid secretary/HR</w:t>
            </w:r>
            <w:r w:rsidR="00E86FF2">
              <w:t xml:space="preserve"> </w:t>
            </w:r>
            <w:r>
              <w:t>registered within the system.</w:t>
            </w:r>
          </w:p>
        </w:tc>
      </w:tr>
      <w:tr w:rsidR="00177A35" w14:paraId="26F87F4B" w14:textId="77777777" w:rsidTr="00FA6F17">
        <w:tc>
          <w:tcPr>
            <w:tcW w:w="4315" w:type="dxa"/>
          </w:tcPr>
          <w:p w14:paraId="50DEB5D9" w14:textId="77777777" w:rsidR="00177A35" w:rsidRPr="00135E87" w:rsidRDefault="00177A35" w:rsidP="00FA6F17">
            <w:pPr>
              <w:rPr>
                <w:b/>
              </w:rPr>
            </w:pPr>
            <w:r w:rsidRPr="00135E87">
              <w:rPr>
                <w:b/>
              </w:rPr>
              <w:t>Main success scenario:</w:t>
            </w:r>
          </w:p>
        </w:tc>
        <w:tc>
          <w:tcPr>
            <w:tcW w:w="4315" w:type="dxa"/>
          </w:tcPr>
          <w:p w14:paraId="0AF333FB" w14:textId="629E1A08" w:rsidR="00177A35" w:rsidRDefault="00177A35" w:rsidP="00177A35">
            <w:pPr>
              <w:pStyle w:val="ListParagraph"/>
              <w:numPr>
                <w:ilvl w:val="0"/>
                <w:numId w:val="22"/>
              </w:numPr>
            </w:pPr>
            <w:r>
              <w:t>Secretary/HR</w:t>
            </w:r>
            <w:r w:rsidR="0041519C">
              <w:t xml:space="preserve"> staff</w:t>
            </w:r>
            <w:r>
              <w:t xml:space="preserve"> types their username and password into the systems GUIs respective text fields</w:t>
            </w:r>
          </w:p>
          <w:p w14:paraId="640073EB" w14:textId="7647E5F8" w:rsidR="00177A35" w:rsidRDefault="00177A35" w:rsidP="00177A35">
            <w:pPr>
              <w:pStyle w:val="ListParagraph"/>
              <w:numPr>
                <w:ilvl w:val="0"/>
                <w:numId w:val="22"/>
              </w:numPr>
            </w:pPr>
            <w:r>
              <w:t>System compares secretary</w:t>
            </w:r>
            <w:r w:rsidR="00E86FF2">
              <w:t xml:space="preserve">/HR </w:t>
            </w:r>
            <w:r w:rsidR="0041519C">
              <w:t xml:space="preserve">staff </w:t>
            </w:r>
            <w:r w:rsidR="00E86FF2">
              <w:t>entered username and password against possible registered departments</w:t>
            </w:r>
          </w:p>
          <w:p w14:paraId="2F1DD81C" w14:textId="2E1ECFB4" w:rsidR="00E86FF2" w:rsidRDefault="00E86FF2" w:rsidP="00177A35">
            <w:pPr>
              <w:pStyle w:val="ListParagraph"/>
              <w:numPr>
                <w:ilvl w:val="0"/>
                <w:numId w:val="22"/>
              </w:numPr>
            </w:pPr>
            <w:r>
              <w:t>If secretary/HR</w:t>
            </w:r>
            <w:r w:rsidR="0041519C">
              <w:t xml:space="preserve"> staff</w:t>
            </w:r>
            <w:r>
              <w:t xml:space="preserve"> entered username and password are valid then the system grants access to the secretary/HR</w:t>
            </w:r>
            <w:r w:rsidR="0041519C">
              <w:t xml:space="preserve"> staff</w:t>
            </w:r>
            <w:r>
              <w:t xml:space="preserve"> </w:t>
            </w:r>
            <w:r w:rsidR="0041519C">
              <w:t>menu bar</w:t>
            </w:r>
            <w:r>
              <w:t>.</w:t>
            </w:r>
          </w:p>
        </w:tc>
      </w:tr>
      <w:tr w:rsidR="00177A35" w14:paraId="62DB6AE2" w14:textId="77777777" w:rsidTr="00FA6F17">
        <w:tc>
          <w:tcPr>
            <w:tcW w:w="4315" w:type="dxa"/>
          </w:tcPr>
          <w:p w14:paraId="263820E9" w14:textId="77777777" w:rsidR="00177A35" w:rsidRPr="00135E87" w:rsidRDefault="00177A35" w:rsidP="00FA6F17">
            <w:pPr>
              <w:rPr>
                <w:b/>
              </w:rPr>
            </w:pPr>
            <w:r w:rsidRPr="00135E87">
              <w:rPr>
                <w:b/>
              </w:rPr>
              <w:t>Includes:</w:t>
            </w:r>
          </w:p>
        </w:tc>
        <w:tc>
          <w:tcPr>
            <w:tcW w:w="4315" w:type="dxa"/>
          </w:tcPr>
          <w:p w14:paraId="52535B1E" w14:textId="1A147F05" w:rsidR="00177A35" w:rsidRDefault="00E86FF2" w:rsidP="00FA6F17">
            <w:r>
              <w:t xml:space="preserve">Add Lectures, Edit Lectures, Remove Lectures, View Lectures, View Departments, Remove Departments, Edit Departments, Add Departments, Query Lectures </w:t>
            </w:r>
          </w:p>
        </w:tc>
      </w:tr>
      <w:tr w:rsidR="00177A35" w14:paraId="14CE12D0" w14:textId="77777777" w:rsidTr="00FA6F17">
        <w:tc>
          <w:tcPr>
            <w:tcW w:w="4315" w:type="dxa"/>
          </w:tcPr>
          <w:p w14:paraId="16A049E7" w14:textId="77777777" w:rsidR="00177A35" w:rsidRPr="00135E87" w:rsidRDefault="00177A35" w:rsidP="00FA6F17">
            <w:pPr>
              <w:rPr>
                <w:b/>
              </w:rPr>
            </w:pPr>
            <w:r w:rsidRPr="00135E87">
              <w:rPr>
                <w:b/>
              </w:rPr>
              <w:t>Extends:</w:t>
            </w:r>
          </w:p>
        </w:tc>
        <w:tc>
          <w:tcPr>
            <w:tcW w:w="4315" w:type="dxa"/>
          </w:tcPr>
          <w:p w14:paraId="1E3FE8AE" w14:textId="77777777" w:rsidR="00177A35" w:rsidRDefault="00177A35" w:rsidP="00FA6F17">
            <w:r>
              <w:t>-</w:t>
            </w:r>
          </w:p>
        </w:tc>
      </w:tr>
    </w:tbl>
    <w:p w14:paraId="141EBC61" w14:textId="1F59909A" w:rsidR="00177A35" w:rsidRDefault="00177A35" w:rsidP="00A87104"/>
    <w:p w14:paraId="569F16B8" w14:textId="33CB24C9" w:rsidR="00E86FF2" w:rsidRDefault="00E86FF2" w:rsidP="00E86FF2">
      <w:pPr>
        <w:pStyle w:val="Caption"/>
        <w:keepNext/>
      </w:pPr>
      <w:r>
        <w:t xml:space="preserve">Table </w:t>
      </w:r>
      <w:fldSimple w:instr=" SEQ Table \* ARABIC ">
        <w:r w:rsidR="00D1764D">
          <w:rPr>
            <w:noProof/>
          </w:rPr>
          <w:t>3</w:t>
        </w:r>
      </w:fldSimple>
      <w:r>
        <w:t xml:space="preserve"> Use Case Add Department</w:t>
      </w:r>
    </w:p>
    <w:tbl>
      <w:tblPr>
        <w:tblStyle w:val="TableGrid"/>
        <w:tblW w:w="0" w:type="auto"/>
        <w:tblLook w:val="04A0" w:firstRow="1" w:lastRow="0" w:firstColumn="1" w:lastColumn="0" w:noHBand="0" w:noVBand="1"/>
      </w:tblPr>
      <w:tblGrid>
        <w:gridCol w:w="4315"/>
        <w:gridCol w:w="4315"/>
      </w:tblGrid>
      <w:tr w:rsidR="00E86FF2" w14:paraId="43103EE2" w14:textId="77777777" w:rsidTr="00FA6F17">
        <w:tc>
          <w:tcPr>
            <w:tcW w:w="4315" w:type="dxa"/>
          </w:tcPr>
          <w:p w14:paraId="732E7D11" w14:textId="77777777" w:rsidR="00E86FF2" w:rsidRPr="00135E87" w:rsidRDefault="00E86FF2" w:rsidP="00FA6F17">
            <w:pPr>
              <w:rPr>
                <w:b/>
              </w:rPr>
            </w:pPr>
            <w:r w:rsidRPr="00135E87">
              <w:rPr>
                <w:b/>
              </w:rPr>
              <w:t>Identifier:</w:t>
            </w:r>
          </w:p>
        </w:tc>
        <w:tc>
          <w:tcPr>
            <w:tcW w:w="4315" w:type="dxa"/>
          </w:tcPr>
          <w:p w14:paraId="5980F3A7" w14:textId="1E4E00AB" w:rsidR="00E86FF2" w:rsidRDefault="00B82412" w:rsidP="00FA6F17">
            <w:r>
              <w:t>Add Department</w:t>
            </w:r>
          </w:p>
        </w:tc>
      </w:tr>
      <w:tr w:rsidR="00E86FF2" w14:paraId="71835066" w14:textId="77777777" w:rsidTr="00FA6F17">
        <w:tc>
          <w:tcPr>
            <w:tcW w:w="4315" w:type="dxa"/>
          </w:tcPr>
          <w:p w14:paraId="61494F8C" w14:textId="77777777" w:rsidR="00E86FF2" w:rsidRPr="00135E87" w:rsidRDefault="00E86FF2" w:rsidP="00FA6F17">
            <w:pPr>
              <w:rPr>
                <w:b/>
              </w:rPr>
            </w:pPr>
            <w:r w:rsidRPr="00135E87">
              <w:rPr>
                <w:b/>
              </w:rPr>
              <w:t>Initiator:</w:t>
            </w:r>
          </w:p>
        </w:tc>
        <w:tc>
          <w:tcPr>
            <w:tcW w:w="4315" w:type="dxa"/>
          </w:tcPr>
          <w:p w14:paraId="547D99D5" w14:textId="4DFAE61B" w:rsidR="00E86FF2" w:rsidRDefault="00B82412" w:rsidP="00FA6F17">
            <w:r>
              <w:t>HR</w:t>
            </w:r>
          </w:p>
        </w:tc>
      </w:tr>
      <w:tr w:rsidR="00E86FF2" w14:paraId="78579400" w14:textId="77777777" w:rsidTr="00FA6F17">
        <w:tc>
          <w:tcPr>
            <w:tcW w:w="4315" w:type="dxa"/>
          </w:tcPr>
          <w:p w14:paraId="55B058F5" w14:textId="77777777" w:rsidR="00E86FF2" w:rsidRPr="00135E87" w:rsidRDefault="00E86FF2" w:rsidP="00FA6F17">
            <w:pPr>
              <w:rPr>
                <w:b/>
              </w:rPr>
            </w:pPr>
            <w:r w:rsidRPr="00135E87">
              <w:rPr>
                <w:b/>
              </w:rPr>
              <w:t>Goal:</w:t>
            </w:r>
          </w:p>
        </w:tc>
        <w:tc>
          <w:tcPr>
            <w:tcW w:w="4315" w:type="dxa"/>
          </w:tcPr>
          <w:p w14:paraId="69518B3D" w14:textId="6F12E82E" w:rsidR="00E86FF2" w:rsidRDefault="00B82412" w:rsidP="00FA6F17">
            <w:r>
              <w:t>HR staff adds new department to system</w:t>
            </w:r>
          </w:p>
        </w:tc>
      </w:tr>
      <w:tr w:rsidR="00E86FF2" w14:paraId="0511BAB9" w14:textId="77777777" w:rsidTr="00FA6F17">
        <w:tc>
          <w:tcPr>
            <w:tcW w:w="4315" w:type="dxa"/>
          </w:tcPr>
          <w:p w14:paraId="52D5B2F8" w14:textId="77777777" w:rsidR="00E86FF2" w:rsidRPr="00135E87" w:rsidRDefault="00E86FF2" w:rsidP="00FA6F17">
            <w:pPr>
              <w:rPr>
                <w:b/>
              </w:rPr>
            </w:pPr>
            <w:r w:rsidRPr="00135E87">
              <w:rPr>
                <w:b/>
              </w:rPr>
              <w:t>Pre-condition:</w:t>
            </w:r>
          </w:p>
        </w:tc>
        <w:tc>
          <w:tcPr>
            <w:tcW w:w="4315" w:type="dxa"/>
          </w:tcPr>
          <w:p w14:paraId="6B3FAE61" w14:textId="43622AF7" w:rsidR="00E86FF2" w:rsidRDefault="00E86FF2" w:rsidP="00FA6F17">
            <w:r>
              <w:t xml:space="preserve">Software is loaded </w:t>
            </w:r>
            <w:r w:rsidR="00B82412">
              <w:t>and HR staff is logged in</w:t>
            </w:r>
          </w:p>
        </w:tc>
      </w:tr>
      <w:tr w:rsidR="00E86FF2" w14:paraId="13718409" w14:textId="77777777" w:rsidTr="00FA6F17">
        <w:tc>
          <w:tcPr>
            <w:tcW w:w="4315" w:type="dxa"/>
          </w:tcPr>
          <w:p w14:paraId="14350BE0" w14:textId="77777777" w:rsidR="00E86FF2" w:rsidRPr="00135E87" w:rsidRDefault="00E86FF2" w:rsidP="00FA6F17">
            <w:pPr>
              <w:rPr>
                <w:b/>
              </w:rPr>
            </w:pPr>
            <w:r w:rsidRPr="00135E87">
              <w:rPr>
                <w:b/>
              </w:rPr>
              <w:t>Post-conditions:</w:t>
            </w:r>
          </w:p>
        </w:tc>
        <w:tc>
          <w:tcPr>
            <w:tcW w:w="4315" w:type="dxa"/>
          </w:tcPr>
          <w:p w14:paraId="52153A7C" w14:textId="2817221E" w:rsidR="00E86FF2" w:rsidRDefault="00B82412" w:rsidP="00FA6F17">
            <w:r>
              <w:t>HR staff successfully adds a department to the system</w:t>
            </w:r>
          </w:p>
        </w:tc>
      </w:tr>
      <w:tr w:rsidR="00E86FF2" w14:paraId="4DB4408D" w14:textId="77777777" w:rsidTr="00FA6F17">
        <w:tc>
          <w:tcPr>
            <w:tcW w:w="4315" w:type="dxa"/>
          </w:tcPr>
          <w:p w14:paraId="04E310B5" w14:textId="77777777" w:rsidR="00E86FF2" w:rsidRPr="00135E87" w:rsidRDefault="00E86FF2" w:rsidP="00FA6F17">
            <w:pPr>
              <w:rPr>
                <w:b/>
              </w:rPr>
            </w:pPr>
            <w:r w:rsidRPr="00135E87">
              <w:rPr>
                <w:b/>
              </w:rPr>
              <w:t>Assumptions:</w:t>
            </w:r>
          </w:p>
        </w:tc>
        <w:tc>
          <w:tcPr>
            <w:tcW w:w="4315" w:type="dxa"/>
          </w:tcPr>
          <w:p w14:paraId="1604B584" w14:textId="5EBCC325" w:rsidR="00E86FF2" w:rsidRDefault="00B82412" w:rsidP="00FA6F17">
            <w:r>
              <w:t xml:space="preserve">HR staff </w:t>
            </w:r>
            <w:r w:rsidR="00E86FF2">
              <w:t>is logged into the system</w:t>
            </w:r>
            <w:r>
              <w:t xml:space="preserve"> with</w:t>
            </w:r>
            <w:r w:rsidR="0041519C">
              <w:t xml:space="preserve"> the</w:t>
            </w:r>
            <w:r>
              <w:t xml:space="preserve"> HR </w:t>
            </w:r>
            <w:r w:rsidR="0041519C">
              <w:t xml:space="preserve">staff </w:t>
            </w:r>
            <w:r>
              <w:t>username and password</w:t>
            </w:r>
            <w:r w:rsidR="00E86FF2">
              <w:t>.</w:t>
            </w:r>
          </w:p>
        </w:tc>
      </w:tr>
      <w:tr w:rsidR="00E86FF2" w14:paraId="16182BCD" w14:textId="77777777" w:rsidTr="00FA6F17">
        <w:tc>
          <w:tcPr>
            <w:tcW w:w="4315" w:type="dxa"/>
          </w:tcPr>
          <w:p w14:paraId="171D3286" w14:textId="77777777" w:rsidR="00E86FF2" w:rsidRPr="00135E87" w:rsidRDefault="00E86FF2" w:rsidP="00FA6F17">
            <w:pPr>
              <w:rPr>
                <w:b/>
              </w:rPr>
            </w:pPr>
            <w:r w:rsidRPr="00135E87">
              <w:rPr>
                <w:b/>
              </w:rPr>
              <w:t>Main success scenario:</w:t>
            </w:r>
          </w:p>
        </w:tc>
        <w:tc>
          <w:tcPr>
            <w:tcW w:w="4315" w:type="dxa"/>
          </w:tcPr>
          <w:p w14:paraId="5627F53A" w14:textId="71428FF5" w:rsidR="00E86FF2" w:rsidRDefault="00B82412" w:rsidP="00E86FF2">
            <w:pPr>
              <w:pStyle w:val="ListParagraph"/>
              <w:numPr>
                <w:ilvl w:val="0"/>
                <w:numId w:val="23"/>
              </w:numPr>
            </w:pPr>
            <w:r>
              <w:t xml:space="preserve">HR staff clicks add department </w:t>
            </w:r>
            <w:r w:rsidR="0041519C">
              <w:t>menu item</w:t>
            </w:r>
            <w:r>
              <w:t xml:space="preserve"> which brings up a </w:t>
            </w:r>
            <w:r w:rsidR="0041519C">
              <w:t>panel</w:t>
            </w:r>
            <w:r>
              <w:t xml:space="preserve"> with fields.</w:t>
            </w:r>
          </w:p>
          <w:p w14:paraId="7E4771AE" w14:textId="76992D58" w:rsidR="00B82412" w:rsidRDefault="00B82412" w:rsidP="00E86FF2">
            <w:pPr>
              <w:pStyle w:val="ListParagraph"/>
              <w:numPr>
                <w:ilvl w:val="0"/>
                <w:numId w:val="23"/>
              </w:numPr>
            </w:pPr>
            <w:r>
              <w:lastRenderedPageBreak/>
              <w:t xml:space="preserve">HR staff fill in the </w:t>
            </w:r>
            <w:r w:rsidR="00E46A94">
              <w:t>panel</w:t>
            </w:r>
            <w:r>
              <w:t xml:space="preserve"> fields with relevant information about the department.</w:t>
            </w:r>
          </w:p>
          <w:p w14:paraId="6CF69673" w14:textId="1E29702E" w:rsidR="00B82412" w:rsidRDefault="00B82412" w:rsidP="00E86FF2">
            <w:pPr>
              <w:pStyle w:val="ListParagraph"/>
              <w:numPr>
                <w:ilvl w:val="0"/>
                <w:numId w:val="23"/>
              </w:numPr>
            </w:pPr>
            <w:r>
              <w:t>HR staff clicks the submit button which stores the new department</w:t>
            </w:r>
            <w:r w:rsidR="0041519C">
              <w:t xml:space="preserve"> information.</w:t>
            </w:r>
          </w:p>
          <w:p w14:paraId="55F794E6" w14:textId="63D93999" w:rsidR="00E86FF2" w:rsidRDefault="0041519C" w:rsidP="00E86FF2">
            <w:pPr>
              <w:pStyle w:val="ListParagraph"/>
              <w:numPr>
                <w:ilvl w:val="0"/>
                <w:numId w:val="23"/>
              </w:numPr>
            </w:pPr>
            <w:r>
              <w:t>The new department information is stored within the system.</w:t>
            </w:r>
          </w:p>
        </w:tc>
      </w:tr>
      <w:tr w:rsidR="00E86FF2" w14:paraId="4DBD3B33" w14:textId="77777777" w:rsidTr="00FA6F17">
        <w:tc>
          <w:tcPr>
            <w:tcW w:w="4315" w:type="dxa"/>
          </w:tcPr>
          <w:p w14:paraId="38550EB2" w14:textId="77777777" w:rsidR="00E86FF2" w:rsidRPr="00135E87" w:rsidRDefault="00E86FF2" w:rsidP="00FA6F17">
            <w:pPr>
              <w:rPr>
                <w:b/>
              </w:rPr>
            </w:pPr>
            <w:r w:rsidRPr="00135E87">
              <w:rPr>
                <w:b/>
              </w:rPr>
              <w:lastRenderedPageBreak/>
              <w:t>Includes:</w:t>
            </w:r>
          </w:p>
        </w:tc>
        <w:tc>
          <w:tcPr>
            <w:tcW w:w="4315" w:type="dxa"/>
          </w:tcPr>
          <w:p w14:paraId="3221977C" w14:textId="77777777" w:rsidR="00E86FF2" w:rsidRDefault="00E86FF2" w:rsidP="00FA6F17">
            <w:r>
              <w:t>-</w:t>
            </w:r>
          </w:p>
        </w:tc>
      </w:tr>
      <w:tr w:rsidR="00E86FF2" w14:paraId="40449D5E" w14:textId="77777777" w:rsidTr="00FA6F17">
        <w:tc>
          <w:tcPr>
            <w:tcW w:w="4315" w:type="dxa"/>
          </w:tcPr>
          <w:p w14:paraId="6F94F47B" w14:textId="77777777" w:rsidR="00E86FF2" w:rsidRPr="00135E87" w:rsidRDefault="00E86FF2" w:rsidP="00FA6F17">
            <w:pPr>
              <w:rPr>
                <w:b/>
              </w:rPr>
            </w:pPr>
            <w:r w:rsidRPr="00135E87">
              <w:rPr>
                <w:b/>
              </w:rPr>
              <w:t>Extends:</w:t>
            </w:r>
          </w:p>
        </w:tc>
        <w:tc>
          <w:tcPr>
            <w:tcW w:w="4315" w:type="dxa"/>
          </w:tcPr>
          <w:p w14:paraId="40741489" w14:textId="77777777" w:rsidR="00E86FF2" w:rsidRDefault="00E86FF2" w:rsidP="00FA6F17">
            <w:r>
              <w:t>-</w:t>
            </w:r>
          </w:p>
        </w:tc>
      </w:tr>
    </w:tbl>
    <w:p w14:paraId="4A0D16BF" w14:textId="1F838F75" w:rsidR="00E86FF2" w:rsidRDefault="00E86FF2" w:rsidP="00A87104"/>
    <w:p w14:paraId="7822EB43" w14:textId="6604E401" w:rsidR="0041519C" w:rsidRDefault="0041519C" w:rsidP="0041519C">
      <w:pPr>
        <w:pStyle w:val="Caption"/>
        <w:keepNext/>
      </w:pPr>
      <w:r>
        <w:t xml:space="preserve">Table </w:t>
      </w:r>
      <w:fldSimple w:instr=" SEQ Table \* ARABIC ">
        <w:r w:rsidR="00D1764D">
          <w:rPr>
            <w:noProof/>
          </w:rPr>
          <w:t>4</w:t>
        </w:r>
      </w:fldSimple>
      <w:r>
        <w:t xml:space="preserve"> Use Case Add Lecturer</w:t>
      </w:r>
    </w:p>
    <w:tbl>
      <w:tblPr>
        <w:tblStyle w:val="TableGrid"/>
        <w:tblW w:w="0" w:type="auto"/>
        <w:tblLook w:val="04A0" w:firstRow="1" w:lastRow="0" w:firstColumn="1" w:lastColumn="0" w:noHBand="0" w:noVBand="1"/>
      </w:tblPr>
      <w:tblGrid>
        <w:gridCol w:w="4315"/>
        <w:gridCol w:w="4315"/>
      </w:tblGrid>
      <w:tr w:rsidR="0041519C" w14:paraId="38D20699" w14:textId="77777777" w:rsidTr="00FA6F17">
        <w:tc>
          <w:tcPr>
            <w:tcW w:w="4315" w:type="dxa"/>
          </w:tcPr>
          <w:p w14:paraId="015E09E7" w14:textId="77777777" w:rsidR="0041519C" w:rsidRPr="00135E87" w:rsidRDefault="0041519C" w:rsidP="00FA6F17">
            <w:pPr>
              <w:rPr>
                <w:b/>
              </w:rPr>
            </w:pPr>
            <w:r w:rsidRPr="00135E87">
              <w:rPr>
                <w:b/>
              </w:rPr>
              <w:t>Identifier:</w:t>
            </w:r>
          </w:p>
        </w:tc>
        <w:tc>
          <w:tcPr>
            <w:tcW w:w="4315" w:type="dxa"/>
          </w:tcPr>
          <w:p w14:paraId="0FAE9D37" w14:textId="308B691B" w:rsidR="0041519C" w:rsidRDefault="0041519C" w:rsidP="00FA6F17">
            <w:r>
              <w:t>Add Lecturer</w:t>
            </w:r>
          </w:p>
        </w:tc>
      </w:tr>
      <w:tr w:rsidR="0041519C" w14:paraId="1DE3572B" w14:textId="77777777" w:rsidTr="00FA6F17">
        <w:tc>
          <w:tcPr>
            <w:tcW w:w="4315" w:type="dxa"/>
          </w:tcPr>
          <w:p w14:paraId="6C53E2B9" w14:textId="77777777" w:rsidR="0041519C" w:rsidRPr="00135E87" w:rsidRDefault="0041519C" w:rsidP="00FA6F17">
            <w:pPr>
              <w:rPr>
                <w:b/>
              </w:rPr>
            </w:pPr>
            <w:r w:rsidRPr="00135E87">
              <w:rPr>
                <w:b/>
              </w:rPr>
              <w:t>Initiator:</w:t>
            </w:r>
          </w:p>
        </w:tc>
        <w:tc>
          <w:tcPr>
            <w:tcW w:w="4315" w:type="dxa"/>
          </w:tcPr>
          <w:p w14:paraId="692DD222" w14:textId="566A7BB7" w:rsidR="0041519C" w:rsidRDefault="00F25FEB" w:rsidP="00FA6F17">
            <w:r>
              <w:t>HR staff</w:t>
            </w:r>
          </w:p>
        </w:tc>
      </w:tr>
      <w:tr w:rsidR="0041519C" w14:paraId="7E57798D" w14:textId="77777777" w:rsidTr="00FA6F17">
        <w:tc>
          <w:tcPr>
            <w:tcW w:w="4315" w:type="dxa"/>
          </w:tcPr>
          <w:p w14:paraId="3593C6EB" w14:textId="77777777" w:rsidR="0041519C" w:rsidRPr="00135E87" w:rsidRDefault="0041519C" w:rsidP="00FA6F17">
            <w:pPr>
              <w:rPr>
                <w:b/>
              </w:rPr>
            </w:pPr>
            <w:r w:rsidRPr="00135E87">
              <w:rPr>
                <w:b/>
              </w:rPr>
              <w:t>Goal:</w:t>
            </w:r>
          </w:p>
        </w:tc>
        <w:tc>
          <w:tcPr>
            <w:tcW w:w="4315" w:type="dxa"/>
          </w:tcPr>
          <w:p w14:paraId="0142E4FD" w14:textId="3C35FCC6" w:rsidR="0041519C" w:rsidRDefault="00F25FEB" w:rsidP="00FA6F17">
            <w:r>
              <w:t>HR staff adds new lecturer to system</w:t>
            </w:r>
          </w:p>
        </w:tc>
      </w:tr>
      <w:tr w:rsidR="0041519C" w14:paraId="204C7CAB" w14:textId="77777777" w:rsidTr="00FA6F17">
        <w:tc>
          <w:tcPr>
            <w:tcW w:w="4315" w:type="dxa"/>
          </w:tcPr>
          <w:p w14:paraId="7CDF068A" w14:textId="77777777" w:rsidR="0041519C" w:rsidRPr="00135E87" w:rsidRDefault="0041519C" w:rsidP="00FA6F17">
            <w:pPr>
              <w:rPr>
                <w:b/>
              </w:rPr>
            </w:pPr>
            <w:r w:rsidRPr="00135E87">
              <w:rPr>
                <w:b/>
              </w:rPr>
              <w:t>Pre-condition:</w:t>
            </w:r>
          </w:p>
        </w:tc>
        <w:tc>
          <w:tcPr>
            <w:tcW w:w="4315" w:type="dxa"/>
          </w:tcPr>
          <w:p w14:paraId="130ACC4E" w14:textId="04845FD7" w:rsidR="0041519C" w:rsidRDefault="0041519C" w:rsidP="00FA6F17">
            <w:r>
              <w:t>Software is loaded</w:t>
            </w:r>
            <w:r w:rsidR="00F25FEB">
              <w:t>, and HR staff is logged in</w:t>
            </w:r>
          </w:p>
        </w:tc>
      </w:tr>
      <w:tr w:rsidR="0041519C" w14:paraId="49711225" w14:textId="77777777" w:rsidTr="00FA6F17">
        <w:tc>
          <w:tcPr>
            <w:tcW w:w="4315" w:type="dxa"/>
          </w:tcPr>
          <w:p w14:paraId="315765AB" w14:textId="77777777" w:rsidR="0041519C" w:rsidRPr="00135E87" w:rsidRDefault="0041519C" w:rsidP="00FA6F17">
            <w:pPr>
              <w:rPr>
                <w:b/>
              </w:rPr>
            </w:pPr>
            <w:r w:rsidRPr="00135E87">
              <w:rPr>
                <w:b/>
              </w:rPr>
              <w:t>Post-conditions:</w:t>
            </w:r>
          </w:p>
        </w:tc>
        <w:tc>
          <w:tcPr>
            <w:tcW w:w="4315" w:type="dxa"/>
          </w:tcPr>
          <w:p w14:paraId="00E417C8" w14:textId="49D02BA5" w:rsidR="0041519C" w:rsidRDefault="00F25FEB" w:rsidP="00FA6F17">
            <w:r>
              <w:t>HR staff</w:t>
            </w:r>
            <w:r w:rsidR="0041519C">
              <w:t xml:space="preserve"> success</w:t>
            </w:r>
            <w:r>
              <w:t>fully adds a lecturer to the system</w:t>
            </w:r>
          </w:p>
        </w:tc>
      </w:tr>
      <w:tr w:rsidR="0041519C" w14:paraId="7284C948" w14:textId="77777777" w:rsidTr="00FA6F17">
        <w:tc>
          <w:tcPr>
            <w:tcW w:w="4315" w:type="dxa"/>
          </w:tcPr>
          <w:p w14:paraId="11D20204" w14:textId="77777777" w:rsidR="0041519C" w:rsidRPr="00135E87" w:rsidRDefault="0041519C" w:rsidP="00FA6F17">
            <w:pPr>
              <w:rPr>
                <w:b/>
              </w:rPr>
            </w:pPr>
            <w:r w:rsidRPr="00135E87">
              <w:rPr>
                <w:b/>
              </w:rPr>
              <w:t>Assumptions:</w:t>
            </w:r>
          </w:p>
        </w:tc>
        <w:tc>
          <w:tcPr>
            <w:tcW w:w="4315" w:type="dxa"/>
          </w:tcPr>
          <w:p w14:paraId="40A419F6" w14:textId="76130336" w:rsidR="0041519C" w:rsidRDefault="00F25FEB" w:rsidP="00FA6F17">
            <w:r>
              <w:t>HR staff is logged into the system with the HR staff username and password.</w:t>
            </w:r>
          </w:p>
        </w:tc>
      </w:tr>
      <w:tr w:rsidR="0041519C" w14:paraId="11D0D357" w14:textId="77777777" w:rsidTr="00FA6F17">
        <w:tc>
          <w:tcPr>
            <w:tcW w:w="4315" w:type="dxa"/>
          </w:tcPr>
          <w:p w14:paraId="6B2AC3F8" w14:textId="77777777" w:rsidR="0041519C" w:rsidRPr="00135E87" w:rsidRDefault="0041519C" w:rsidP="00FA6F17">
            <w:pPr>
              <w:rPr>
                <w:b/>
              </w:rPr>
            </w:pPr>
            <w:r w:rsidRPr="00135E87">
              <w:rPr>
                <w:b/>
              </w:rPr>
              <w:t>Main success scenario:</w:t>
            </w:r>
          </w:p>
        </w:tc>
        <w:tc>
          <w:tcPr>
            <w:tcW w:w="4315" w:type="dxa"/>
          </w:tcPr>
          <w:p w14:paraId="6D7812CE" w14:textId="10AB9384" w:rsidR="00F25FEB" w:rsidRDefault="00F25FEB" w:rsidP="00F25FEB">
            <w:pPr>
              <w:pStyle w:val="ListParagraph"/>
              <w:numPr>
                <w:ilvl w:val="0"/>
                <w:numId w:val="24"/>
              </w:numPr>
            </w:pPr>
            <w:r>
              <w:t>HR staff clicks add lecturer menu item which brings up a panel with fields.</w:t>
            </w:r>
          </w:p>
          <w:p w14:paraId="327648F8" w14:textId="095A6C6B" w:rsidR="00F25FEB" w:rsidRDefault="00F25FEB" w:rsidP="00F25FEB">
            <w:pPr>
              <w:pStyle w:val="ListParagraph"/>
              <w:numPr>
                <w:ilvl w:val="0"/>
                <w:numId w:val="24"/>
              </w:numPr>
            </w:pPr>
            <w:r>
              <w:t xml:space="preserve">HR staff fill in the </w:t>
            </w:r>
            <w:r w:rsidR="00A53BA3">
              <w:t>panel</w:t>
            </w:r>
            <w:r>
              <w:t xml:space="preserve"> fields with relevant information about the lecturer.</w:t>
            </w:r>
          </w:p>
          <w:p w14:paraId="7EDA2DBA" w14:textId="6C84433E" w:rsidR="00F25FEB" w:rsidRDefault="00F25FEB" w:rsidP="00F25FEB">
            <w:pPr>
              <w:pStyle w:val="ListParagraph"/>
              <w:numPr>
                <w:ilvl w:val="0"/>
                <w:numId w:val="24"/>
              </w:numPr>
            </w:pPr>
            <w:r>
              <w:t>HR staff clicks the submit button which stores the new lecturer information.</w:t>
            </w:r>
          </w:p>
          <w:p w14:paraId="1D6048AD" w14:textId="0F610893" w:rsidR="0041519C" w:rsidRDefault="00F25FEB" w:rsidP="00F25FEB">
            <w:pPr>
              <w:pStyle w:val="ListParagraph"/>
              <w:numPr>
                <w:ilvl w:val="0"/>
                <w:numId w:val="24"/>
              </w:numPr>
            </w:pPr>
            <w:r>
              <w:t>The new lecturer information is stored within the system.</w:t>
            </w:r>
          </w:p>
        </w:tc>
      </w:tr>
      <w:tr w:rsidR="0041519C" w14:paraId="30FD0B07" w14:textId="77777777" w:rsidTr="00FA6F17">
        <w:tc>
          <w:tcPr>
            <w:tcW w:w="4315" w:type="dxa"/>
          </w:tcPr>
          <w:p w14:paraId="134876D1" w14:textId="77777777" w:rsidR="0041519C" w:rsidRPr="00135E87" w:rsidRDefault="0041519C" w:rsidP="00FA6F17">
            <w:pPr>
              <w:rPr>
                <w:b/>
              </w:rPr>
            </w:pPr>
            <w:r w:rsidRPr="00135E87">
              <w:rPr>
                <w:b/>
              </w:rPr>
              <w:t>Includes:</w:t>
            </w:r>
          </w:p>
        </w:tc>
        <w:tc>
          <w:tcPr>
            <w:tcW w:w="4315" w:type="dxa"/>
          </w:tcPr>
          <w:p w14:paraId="5E02EAF8" w14:textId="77777777" w:rsidR="0041519C" w:rsidRDefault="0041519C" w:rsidP="00FA6F17">
            <w:r>
              <w:t>-</w:t>
            </w:r>
          </w:p>
        </w:tc>
      </w:tr>
      <w:tr w:rsidR="0041519C" w14:paraId="70035F21" w14:textId="77777777" w:rsidTr="00FA6F17">
        <w:tc>
          <w:tcPr>
            <w:tcW w:w="4315" w:type="dxa"/>
          </w:tcPr>
          <w:p w14:paraId="769CEAB3" w14:textId="77777777" w:rsidR="0041519C" w:rsidRPr="00135E87" w:rsidRDefault="0041519C" w:rsidP="00FA6F17">
            <w:pPr>
              <w:rPr>
                <w:b/>
              </w:rPr>
            </w:pPr>
            <w:r w:rsidRPr="00135E87">
              <w:rPr>
                <w:b/>
              </w:rPr>
              <w:t>Extends:</w:t>
            </w:r>
          </w:p>
        </w:tc>
        <w:tc>
          <w:tcPr>
            <w:tcW w:w="4315" w:type="dxa"/>
          </w:tcPr>
          <w:p w14:paraId="7CE4C916" w14:textId="77777777" w:rsidR="0041519C" w:rsidRDefault="0041519C" w:rsidP="00FA6F17">
            <w:r>
              <w:t>-</w:t>
            </w:r>
          </w:p>
        </w:tc>
      </w:tr>
    </w:tbl>
    <w:p w14:paraId="15232C0F" w14:textId="65322A9B" w:rsidR="0041519C" w:rsidRDefault="0041519C" w:rsidP="00A87104"/>
    <w:p w14:paraId="6BE18A68" w14:textId="38D72461" w:rsidR="003A64FC" w:rsidRDefault="003A64FC" w:rsidP="003A64FC">
      <w:pPr>
        <w:pStyle w:val="Caption"/>
        <w:keepNext/>
      </w:pPr>
      <w:r>
        <w:t xml:space="preserve">Table </w:t>
      </w:r>
      <w:fldSimple w:instr=" SEQ Table \* ARABIC ">
        <w:r w:rsidR="00D1764D">
          <w:rPr>
            <w:noProof/>
          </w:rPr>
          <w:t>5</w:t>
        </w:r>
      </w:fldSimple>
      <w:r>
        <w:t xml:space="preserve"> Use Case Remove Department</w:t>
      </w:r>
    </w:p>
    <w:tbl>
      <w:tblPr>
        <w:tblStyle w:val="TableGrid"/>
        <w:tblW w:w="0" w:type="auto"/>
        <w:tblLook w:val="04A0" w:firstRow="1" w:lastRow="0" w:firstColumn="1" w:lastColumn="0" w:noHBand="0" w:noVBand="1"/>
      </w:tblPr>
      <w:tblGrid>
        <w:gridCol w:w="4315"/>
        <w:gridCol w:w="4315"/>
      </w:tblGrid>
      <w:tr w:rsidR="00F25FEB" w14:paraId="538BBF9D" w14:textId="77777777" w:rsidTr="00FA6F17">
        <w:tc>
          <w:tcPr>
            <w:tcW w:w="4315" w:type="dxa"/>
          </w:tcPr>
          <w:p w14:paraId="25D57E1E" w14:textId="77777777" w:rsidR="00F25FEB" w:rsidRPr="00135E87" w:rsidRDefault="00F25FEB" w:rsidP="00FA6F17">
            <w:pPr>
              <w:rPr>
                <w:b/>
              </w:rPr>
            </w:pPr>
            <w:r w:rsidRPr="00135E87">
              <w:rPr>
                <w:b/>
              </w:rPr>
              <w:t>Identifier:</w:t>
            </w:r>
          </w:p>
        </w:tc>
        <w:tc>
          <w:tcPr>
            <w:tcW w:w="4315" w:type="dxa"/>
          </w:tcPr>
          <w:p w14:paraId="0A53FFDF" w14:textId="5E5F26D2" w:rsidR="00F25FEB" w:rsidRDefault="003A64FC" w:rsidP="00FA6F17">
            <w:r>
              <w:t>Remove</w:t>
            </w:r>
            <w:r w:rsidR="00F25FEB">
              <w:t xml:space="preserve"> </w:t>
            </w:r>
            <w:r>
              <w:t>Department</w:t>
            </w:r>
          </w:p>
        </w:tc>
      </w:tr>
      <w:tr w:rsidR="00F25FEB" w14:paraId="2AA4D5F9" w14:textId="77777777" w:rsidTr="00FA6F17">
        <w:tc>
          <w:tcPr>
            <w:tcW w:w="4315" w:type="dxa"/>
          </w:tcPr>
          <w:p w14:paraId="3342CD51" w14:textId="77777777" w:rsidR="00F25FEB" w:rsidRPr="00135E87" w:rsidRDefault="00F25FEB" w:rsidP="00FA6F17">
            <w:pPr>
              <w:rPr>
                <w:b/>
              </w:rPr>
            </w:pPr>
            <w:r w:rsidRPr="00135E87">
              <w:rPr>
                <w:b/>
              </w:rPr>
              <w:t>Initiator:</w:t>
            </w:r>
          </w:p>
        </w:tc>
        <w:tc>
          <w:tcPr>
            <w:tcW w:w="4315" w:type="dxa"/>
          </w:tcPr>
          <w:p w14:paraId="24CB69C1" w14:textId="77777777" w:rsidR="00F25FEB" w:rsidRDefault="00F25FEB" w:rsidP="00FA6F17">
            <w:r>
              <w:t>HR staff</w:t>
            </w:r>
          </w:p>
        </w:tc>
      </w:tr>
      <w:tr w:rsidR="00F25FEB" w14:paraId="7E98B996" w14:textId="77777777" w:rsidTr="00FA6F17">
        <w:tc>
          <w:tcPr>
            <w:tcW w:w="4315" w:type="dxa"/>
          </w:tcPr>
          <w:p w14:paraId="10B18887" w14:textId="77777777" w:rsidR="00F25FEB" w:rsidRPr="00135E87" w:rsidRDefault="00F25FEB" w:rsidP="00FA6F17">
            <w:pPr>
              <w:rPr>
                <w:b/>
              </w:rPr>
            </w:pPr>
            <w:r w:rsidRPr="00135E87">
              <w:rPr>
                <w:b/>
              </w:rPr>
              <w:t>Goal:</w:t>
            </w:r>
          </w:p>
        </w:tc>
        <w:tc>
          <w:tcPr>
            <w:tcW w:w="4315" w:type="dxa"/>
          </w:tcPr>
          <w:p w14:paraId="05CF5912" w14:textId="5CB1DD9D" w:rsidR="00F25FEB" w:rsidRDefault="00F25FEB" w:rsidP="00FA6F17">
            <w:r>
              <w:t xml:space="preserve">HR staff </w:t>
            </w:r>
            <w:r w:rsidR="003A64FC">
              <w:t>removes department</w:t>
            </w:r>
            <w:r>
              <w:t xml:space="preserve"> </w:t>
            </w:r>
            <w:r w:rsidR="003A64FC">
              <w:t>from the</w:t>
            </w:r>
            <w:r>
              <w:t xml:space="preserve"> system</w:t>
            </w:r>
          </w:p>
        </w:tc>
      </w:tr>
      <w:tr w:rsidR="00F25FEB" w14:paraId="36E8EEB2" w14:textId="77777777" w:rsidTr="00FA6F17">
        <w:tc>
          <w:tcPr>
            <w:tcW w:w="4315" w:type="dxa"/>
          </w:tcPr>
          <w:p w14:paraId="4414BC95" w14:textId="77777777" w:rsidR="00F25FEB" w:rsidRPr="00135E87" w:rsidRDefault="00F25FEB" w:rsidP="00FA6F17">
            <w:pPr>
              <w:rPr>
                <w:b/>
              </w:rPr>
            </w:pPr>
            <w:r w:rsidRPr="00135E87">
              <w:rPr>
                <w:b/>
              </w:rPr>
              <w:t>Pre-condition:</w:t>
            </w:r>
          </w:p>
        </w:tc>
        <w:tc>
          <w:tcPr>
            <w:tcW w:w="4315" w:type="dxa"/>
          </w:tcPr>
          <w:p w14:paraId="6A937B2A" w14:textId="77777777" w:rsidR="00F25FEB" w:rsidRDefault="00F25FEB" w:rsidP="00FA6F17">
            <w:r>
              <w:t>Software is loaded, and HR staff is logged in</w:t>
            </w:r>
          </w:p>
        </w:tc>
      </w:tr>
      <w:tr w:rsidR="00F25FEB" w14:paraId="5DDB2012" w14:textId="77777777" w:rsidTr="00FA6F17">
        <w:tc>
          <w:tcPr>
            <w:tcW w:w="4315" w:type="dxa"/>
          </w:tcPr>
          <w:p w14:paraId="211A06D8" w14:textId="77777777" w:rsidR="00F25FEB" w:rsidRPr="00135E87" w:rsidRDefault="00F25FEB" w:rsidP="00FA6F17">
            <w:pPr>
              <w:rPr>
                <w:b/>
              </w:rPr>
            </w:pPr>
            <w:r w:rsidRPr="00135E87">
              <w:rPr>
                <w:b/>
              </w:rPr>
              <w:t>Post-conditions:</w:t>
            </w:r>
          </w:p>
        </w:tc>
        <w:tc>
          <w:tcPr>
            <w:tcW w:w="4315" w:type="dxa"/>
          </w:tcPr>
          <w:p w14:paraId="7E8560AF" w14:textId="1B55C07B" w:rsidR="00F25FEB" w:rsidRDefault="00F25FEB" w:rsidP="00FA6F17">
            <w:r>
              <w:t xml:space="preserve">HR staff successfully </w:t>
            </w:r>
            <w:r w:rsidR="003A64FC">
              <w:t xml:space="preserve">removes </w:t>
            </w:r>
            <w:r>
              <w:t xml:space="preserve">a </w:t>
            </w:r>
            <w:r w:rsidR="003A64FC">
              <w:t>department from</w:t>
            </w:r>
            <w:r>
              <w:t xml:space="preserve"> the system</w:t>
            </w:r>
          </w:p>
        </w:tc>
      </w:tr>
      <w:tr w:rsidR="00F25FEB" w14:paraId="6DEDEF68" w14:textId="77777777" w:rsidTr="00FA6F17">
        <w:tc>
          <w:tcPr>
            <w:tcW w:w="4315" w:type="dxa"/>
          </w:tcPr>
          <w:p w14:paraId="3A6A2E2D" w14:textId="77777777" w:rsidR="00F25FEB" w:rsidRPr="00135E87" w:rsidRDefault="00F25FEB" w:rsidP="00FA6F17">
            <w:pPr>
              <w:rPr>
                <w:b/>
              </w:rPr>
            </w:pPr>
            <w:r w:rsidRPr="00135E87">
              <w:rPr>
                <w:b/>
              </w:rPr>
              <w:t>Assumptions:</w:t>
            </w:r>
          </w:p>
        </w:tc>
        <w:tc>
          <w:tcPr>
            <w:tcW w:w="4315" w:type="dxa"/>
          </w:tcPr>
          <w:p w14:paraId="167A53CF" w14:textId="77777777" w:rsidR="00F25FEB" w:rsidRDefault="00F25FEB" w:rsidP="00FA6F17">
            <w:r>
              <w:t>HR staff is logged into the system with the HR staff username and password.</w:t>
            </w:r>
          </w:p>
        </w:tc>
      </w:tr>
      <w:tr w:rsidR="00F25FEB" w14:paraId="1240C43B" w14:textId="77777777" w:rsidTr="00FA6F17">
        <w:tc>
          <w:tcPr>
            <w:tcW w:w="4315" w:type="dxa"/>
          </w:tcPr>
          <w:p w14:paraId="5C06665C" w14:textId="77777777" w:rsidR="00F25FEB" w:rsidRPr="00135E87" w:rsidRDefault="00F25FEB" w:rsidP="00FA6F17">
            <w:pPr>
              <w:rPr>
                <w:b/>
              </w:rPr>
            </w:pPr>
            <w:r w:rsidRPr="00135E87">
              <w:rPr>
                <w:b/>
              </w:rPr>
              <w:t>Main success scenario:</w:t>
            </w:r>
          </w:p>
        </w:tc>
        <w:tc>
          <w:tcPr>
            <w:tcW w:w="4315" w:type="dxa"/>
          </w:tcPr>
          <w:p w14:paraId="7C91C1BE" w14:textId="77759950" w:rsidR="00F25FEB" w:rsidRDefault="00F25FEB" w:rsidP="00F25FEB">
            <w:pPr>
              <w:pStyle w:val="ListParagraph"/>
              <w:numPr>
                <w:ilvl w:val="0"/>
                <w:numId w:val="25"/>
              </w:numPr>
            </w:pPr>
            <w:r>
              <w:t xml:space="preserve">HR staff clicks </w:t>
            </w:r>
            <w:r w:rsidR="003A64FC">
              <w:t>edit department</w:t>
            </w:r>
            <w:r>
              <w:t xml:space="preserve"> menu item which brings up a panel with fields.</w:t>
            </w:r>
          </w:p>
          <w:p w14:paraId="0BD998E0" w14:textId="77777777" w:rsidR="003A64FC" w:rsidRDefault="00F25FEB" w:rsidP="00F25FEB">
            <w:pPr>
              <w:pStyle w:val="ListParagraph"/>
              <w:numPr>
                <w:ilvl w:val="0"/>
                <w:numId w:val="25"/>
              </w:numPr>
            </w:pPr>
            <w:r>
              <w:lastRenderedPageBreak/>
              <w:t xml:space="preserve">HR staff </w:t>
            </w:r>
            <w:r w:rsidR="003A64FC">
              <w:t>selects the name of the department</w:t>
            </w:r>
          </w:p>
          <w:p w14:paraId="7EC28C8E" w14:textId="17BD0005" w:rsidR="00F25FEB" w:rsidRDefault="003A64FC" w:rsidP="00F25FEB">
            <w:pPr>
              <w:pStyle w:val="ListParagraph"/>
              <w:numPr>
                <w:ilvl w:val="0"/>
                <w:numId w:val="25"/>
              </w:numPr>
            </w:pPr>
            <w:r>
              <w:t>System fill the panel fields with that department</w:t>
            </w:r>
            <w:r w:rsidR="00F25FEB">
              <w:t xml:space="preserve"> information.</w:t>
            </w:r>
          </w:p>
          <w:p w14:paraId="08973194" w14:textId="089CA80C" w:rsidR="00F25FEB" w:rsidRDefault="00F25FEB" w:rsidP="00F25FEB">
            <w:pPr>
              <w:pStyle w:val="ListParagraph"/>
              <w:numPr>
                <w:ilvl w:val="0"/>
                <w:numId w:val="25"/>
              </w:numPr>
            </w:pPr>
            <w:r>
              <w:t xml:space="preserve">HR staff clicks the </w:t>
            </w:r>
            <w:r w:rsidR="003A64FC">
              <w:t>remove</w:t>
            </w:r>
            <w:r>
              <w:t xml:space="preserve"> button.</w:t>
            </w:r>
          </w:p>
          <w:p w14:paraId="2B55B656" w14:textId="79C9B8E5" w:rsidR="00F25FEB" w:rsidRDefault="00F25FEB" w:rsidP="00F25FEB">
            <w:pPr>
              <w:pStyle w:val="ListParagraph"/>
              <w:numPr>
                <w:ilvl w:val="0"/>
                <w:numId w:val="25"/>
              </w:numPr>
            </w:pPr>
            <w:r>
              <w:t xml:space="preserve">The </w:t>
            </w:r>
            <w:r w:rsidR="003A64FC">
              <w:t>department is removed from</w:t>
            </w:r>
            <w:r>
              <w:t xml:space="preserve"> the system.</w:t>
            </w:r>
          </w:p>
        </w:tc>
      </w:tr>
      <w:tr w:rsidR="00F25FEB" w14:paraId="7CFD5D2A" w14:textId="77777777" w:rsidTr="00FA6F17">
        <w:tc>
          <w:tcPr>
            <w:tcW w:w="4315" w:type="dxa"/>
          </w:tcPr>
          <w:p w14:paraId="59B4CDBE" w14:textId="77777777" w:rsidR="00F25FEB" w:rsidRPr="00135E87" w:rsidRDefault="00F25FEB" w:rsidP="00FA6F17">
            <w:pPr>
              <w:rPr>
                <w:b/>
              </w:rPr>
            </w:pPr>
            <w:r w:rsidRPr="00135E87">
              <w:rPr>
                <w:b/>
              </w:rPr>
              <w:lastRenderedPageBreak/>
              <w:t>Includes:</w:t>
            </w:r>
          </w:p>
        </w:tc>
        <w:tc>
          <w:tcPr>
            <w:tcW w:w="4315" w:type="dxa"/>
          </w:tcPr>
          <w:p w14:paraId="0845E8B7" w14:textId="77777777" w:rsidR="00F25FEB" w:rsidRDefault="00F25FEB" w:rsidP="00FA6F17">
            <w:r>
              <w:t>-</w:t>
            </w:r>
          </w:p>
        </w:tc>
      </w:tr>
      <w:tr w:rsidR="00F25FEB" w14:paraId="105F4DEE" w14:textId="77777777" w:rsidTr="00FA6F17">
        <w:tc>
          <w:tcPr>
            <w:tcW w:w="4315" w:type="dxa"/>
          </w:tcPr>
          <w:p w14:paraId="1EEC064D" w14:textId="77777777" w:rsidR="00F25FEB" w:rsidRPr="00135E87" w:rsidRDefault="00F25FEB" w:rsidP="00FA6F17">
            <w:pPr>
              <w:rPr>
                <w:b/>
              </w:rPr>
            </w:pPr>
            <w:r w:rsidRPr="00135E87">
              <w:rPr>
                <w:b/>
              </w:rPr>
              <w:t>Extends:</w:t>
            </w:r>
          </w:p>
        </w:tc>
        <w:tc>
          <w:tcPr>
            <w:tcW w:w="4315" w:type="dxa"/>
          </w:tcPr>
          <w:p w14:paraId="5FBA7D21" w14:textId="77777777" w:rsidR="00F25FEB" w:rsidRDefault="00F25FEB" w:rsidP="00FA6F17">
            <w:r>
              <w:t>-</w:t>
            </w:r>
          </w:p>
        </w:tc>
      </w:tr>
    </w:tbl>
    <w:p w14:paraId="50995818" w14:textId="3639B3FB" w:rsidR="00F25FEB" w:rsidRDefault="00F25FEB" w:rsidP="00A87104"/>
    <w:p w14:paraId="11904180" w14:textId="1115F446" w:rsidR="003A64FC" w:rsidRDefault="003A64FC" w:rsidP="003A64FC">
      <w:pPr>
        <w:pStyle w:val="Caption"/>
        <w:keepNext/>
      </w:pPr>
      <w:r>
        <w:t xml:space="preserve">Table </w:t>
      </w:r>
      <w:fldSimple w:instr=" SEQ Table \* ARABIC ">
        <w:r w:rsidR="00D1764D">
          <w:rPr>
            <w:noProof/>
          </w:rPr>
          <w:t>6</w:t>
        </w:r>
      </w:fldSimple>
      <w:r>
        <w:t xml:space="preserve"> Use Case Remove Lecturer</w:t>
      </w:r>
    </w:p>
    <w:tbl>
      <w:tblPr>
        <w:tblStyle w:val="TableGrid"/>
        <w:tblW w:w="0" w:type="auto"/>
        <w:tblLook w:val="04A0" w:firstRow="1" w:lastRow="0" w:firstColumn="1" w:lastColumn="0" w:noHBand="0" w:noVBand="1"/>
      </w:tblPr>
      <w:tblGrid>
        <w:gridCol w:w="4315"/>
        <w:gridCol w:w="4315"/>
      </w:tblGrid>
      <w:tr w:rsidR="003A64FC" w14:paraId="2F607BAC" w14:textId="77777777" w:rsidTr="00FA6F17">
        <w:tc>
          <w:tcPr>
            <w:tcW w:w="4315" w:type="dxa"/>
          </w:tcPr>
          <w:p w14:paraId="34F16D4C" w14:textId="77777777" w:rsidR="003A64FC" w:rsidRPr="00135E87" w:rsidRDefault="003A64FC" w:rsidP="00FA6F17">
            <w:pPr>
              <w:rPr>
                <w:b/>
              </w:rPr>
            </w:pPr>
            <w:r w:rsidRPr="00135E87">
              <w:rPr>
                <w:b/>
              </w:rPr>
              <w:t>Identifier:</w:t>
            </w:r>
          </w:p>
        </w:tc>
        <w:tc>
          <w:tcPr>
            <w:tcW w:w="4315" w:type="dxa"/>
          </w:tcPr>
          <w:p w14:paraId="2CFADF97" w14:textId="12B59AF4" w:rsidR="003A64FC" w:rsidRDefault="003A64FC" w:rsidP="00FA6F17">
            <w:r>
              <w:t>Remove Lecturer</w:t>
            </w:r>
          </w:p>
        </w:tc>
      </w:tr>
      <w:tr w:rsidR="003A64FC" w14:paraId="3DEC4A9A" w14:textId="77777777" w:rsidTr="00FA6F17">
        <w:tc>
          <w:tcPr>
            <w:tcW w:w="4315" w:type="dxa"/>
          </w:tcPr>
          <w:p w14:paraId="23754AD4" w14:textId="77777777" w:rsidR="003A64FC" w:rsidRPr="00135E87" w:rsidRDefault="003A64FC" w:rsidP="00FA6F17">
            <w:pPr>
              <w:rPr>
                <w:b/>
              </w:rPr>
            </w:pPr>
            <w:r w:rsidRPr="00135E87">
              <w:rPr>
                <w:b/>
              </w:rPr>
              <w:t>Initiator:</w:t>
            </w:r>
          </w:p>
        </w:tc>
        <w:tc>
          <w:tcPr>
            <w:tcW w:w="4315" w:type="dxa"/>
          </w:tcPr>
          <w:p w14:paraId="65C47C95" w14:textId="77777777" w:rsidR="003A64FC" w:rsidRDefault="003A64FC" w:rsidP="00FA6F17">
            <w:r>
              <w:t>HR staff</w:t>
            </w:r>
          </w:p>
        </w:tc>
      </w:tr>
      <w:tr w:rsidR="003A64FC" w14:paraId="5CA9AA75" w14:textId="77777777" w:rsidTr="00FA6F17">
        <w:tc>
          <w:tcPr>
            <w:tcW w:w="4315" w:type="dxa"/>
          </w:tcPr>
          <w:p w14:paraId="2CF6D40F" w14:textId="77777777" w:rsidR="003A64FC" w:rsidRPr="00135E87" w:rsidRDefault="003A64FC" w:rsidP="00FA6F17">
            <w:pPr>
              <w:rPr>
                <w:b/>
              </w:rPr>
            </w:pPr>
            <w:r w:rsidRPr="00135E87">
              <w:rPr>
                <w:b/>
              </w:rPr>
              <w:t>Goal:</w:t>
            </w:r>
          </w:p>
        </w:tc>
        <w:tc>
          <w:tcPr>
            <w:tcW w:w="4315" w:type="dxa"/>
          </w:tcPr>
          <w:p w14:paraId="1431FC53" w14:textId="212124FA" w:rsidR="003A64FC" w:rsidRDefault="003A64FC" w:rsidP="00FA6F17">
            <w:r>
              <w:t>HR staff removes lecturer from the system</w:t>
            </w:r>
          </w:p>
        </w:tc>
      </w:tr>
      <w:tr w:rsidR="003A64FC" w14:paraId="20D4D3C2" w14:textId="77777777" w:rsidTr="00FA6F17">
        <w:tc>
          <w:tcPr>
            <w:tcW w:w="4315" w:type="dxa"/>
          </w:tcPr>
          <w:p w14:paraId="73FD2E15" w14:textId="77777777" w:rsidR="003A64FC" w:rsidRPr="00135E87" w:rsidRDefault="003A64FC" w:rsidP="00FA6F17">
            <w:pPr>
              <w:rPr>
                <w:b/>
              </w:rPr>
            </w:pPr>
            <w:r w:rsidRPr="00135E87">
              <w:rPr>
                <w:b/>
              </w:rPr>
              <w:t>Pre-condition:</w:t>
            </w:r>
          </w:p>
        </w:tc>
        <w:tc>
          <w:tcPr>
            <w:tcW w:w="4315" w:type="dxa"/>
          </w:tcPr>
          <w:p w14:paraId="52DDC4D4" w14:textId="77777777" w:rsidR="003A64FC" w:rsidRDefault="003A64FC" w:rsidP="00FA6F17">
            <w:r>
              <w:t>Software is loaded, and HR staff is logged in</w:t>
            </w:r>
          </w:p>
        </w:tc>
      </w:tr>
      <w:tr w:rsidR="003A64FC" w14:paraId="7525344F" w14:textId="77777777" w:rsidTr="00FA6F17">
        <w:tc>
          <w:tcPr>
            <w:tcW w:w="4315" w:type="dxa"/>
          </w:tcPr>
          <w:p w14:paraId="1FCC6BAE" w14:textId="77777777" w:rsidR="003A64FC" w:rsidRPr="00135E87" w:rsidRDefault="003A64FC" w:rsidP="00FA6F17">
            <w:pPr>
              <w:rPr>
                <w:b/>
              </w:rPr>
            </w:pPr>
            <w:r w:rsidRPr="00135E87">
              <w:rPr>
                <w:b/>
              </w:rPr>
              <w:t>Post-conditions:</w:t>
            </w:r>
          </w:p>
        </w:tc>
        <w:tc>
          <w:tcPr>
            <w:tcW w:w="4315" w:type="dxa"/>
          </w:tcPr>
          <w:p w14:paraId="004BC084" w14:textId="7EA5BA25" w:rsidR="003A64FC" w:rsidRDefault="003A64FC" w:rsidP="00FA6F17">
            <w:r>
              <w:t xml:space="preserve">HR staff successfully removes a </w:t>
            </w:r>
            <w:r w:rsidR="006D6B1C">
              <w:t>lecturer</w:t>
            </w:r>
            <w:r>
              <w:t xml:space="preserve"> from the system</w:t>
            </w:r>
          </w:p>
        </w:tc>
      </w:tr>
      <w:tr w:rsidR="003A64FC" w14:paraId="22D85887" w14:textId="77777777" w:rsidTr="00FA6F17">
        <w:tc>
          <w:tcPr>
            <w:tcW w:w="4315" w:type="dxa"/>
          </w:tcPr>
          <w:p w14:paraId="2F54A8EC" w14:textId="77777777" w:rsidR="003A64FC" w:rsidRPr="00135E87" w:rsidRDefault="003A64FC" w:rsidP="00FA6F17">
            <w:pPr>
              <w:rPr>
                <w:b/>
              </w:rPr>
            </w:pPr>
            <w:r w:rsidRPr="00135E87">
              <w:rPr>
                <w:b/>
              </w:rPr>
              <w:t>Assumptions:</w:t>
            </w:r>
          </w:p>
        </w:tc>
        <w:tc>
          <w:tcPr>
            <w:tcW w:w="4315" w:type="dxa"/>
          </w:tcPr>
          <w:p w14:paraId="5DE12F16" w14:textId="77777777" w:rsidR="003A64FC" w:rsidRDefault="003A64FC" w:rsidP="00FA6F17">
            <w:r>
              <w:t>HR staff is logged into the system with the HR staff username and password.</w:t>
            </w:r>
          </w:p>
        </w:tc>
      </w:tr>
      <w:tr w:rsidR="003A64FC" w14:paraId="7D9D635A" w14:textId="77777777" w:rsidTr="00FA6F17">
        <w:tc>
          <w:tcPr>
            <w:tcW w:w="4315" w:type="dxa"/>
          </w:tcPr>
          <w:p w14:paraId="60C8FE58" w14:textId="77777777" w:rsidR="003A64FC" w:rsidRPr="00135E87" w:rsidRDefault="003A64FC" w:rsidP="00FA6F17">
            <w:pPr>
              <w:rPr>
                <w:b/>
              </w:rPr>
            </w:pPr>
            <w:r w:rsidRPr="00135E87">
              <w:rPr>
                <w:b/>
              </w:rPr>
              <w:t>Main success scenario:</w:t>
            </w:r>
          </w:p>
        </w:tc>
        <w:tc>
          <w:tcPr>
            <w:tcW w:w="4315" w:type="dxa"/>
          </w:tcPr>
          <w:p w14:paraId="19D264DE" w14:textId="46DCB6ED" w:rsidR="003A64FC" w:rsidRDefault="003A64FC" w:rsidP="003A64FC">
            <w:pPr>
              <w:pStyle w:val="ListParagraph"/>
              <w:numPr>
                <w:ilvl w:val="0"/>
                <w:numId w:val="26"/>
              </w:numPr>
            </w:pPr>
            <w:r>
              <w:t xml:space="preserve">HR staff clicks edit </w:t>
            </w:r>
            <w:r w:rsidR="006D6B1C">
              <w:t>lecturer</w:t>
            </w:r>
            <w:r>
              <w:t xml:space="preserve"> menu item which brings up a panel with fields.</w:t>
            </w:r>
          </w:p>
          <w:p w14:paraId="37744588" w14:textId="14FA1396" w:rsidR="003A64FC" w:rsidRDefault="003A64FC" w:rsidP="003A64FC">
            <w:pPr>
              <w:pStyle w:val="ListParagraph"/>
              <w:numPr>
                <w:ilvl w:val="0"/>
                <w:numId w:val="26"/>
              </w:numPr>
            </w:pPr>
            <w:r>
              <w:t xml:space="preserve">HR staff selects the </w:t>
            </w:r>
            <w:r w:rsidR="006D6B1C">
              <w:t>staff id</w:t>
            </w:r>
            <w:r>
              <w:t xml:space="preserve"> of </w:t>
            </w:r>
            <w:r w:rsidR="006D6B1C">
              <w:t>the</w:t>
            </w:r>
            <w:r>
              <w:t xml:space="preserve"> </w:t>
            </w:r>
            <w:r w:rsidR="006D6B1C">
              <w:t>lecturer</w:t>
            </w:r>
          </w:p>
          <w:p w14:paraId="029C44AE" w14:textId="3067E9FE" w:rsidR="003A64FC" w:rsidRDefault="003A64FC" w:rsidP="003A64FC">
            <w:pPr>
              <w:pStyle w:val="ListParagraph"/>
              <w:numPr>
                <w:ilvl w:val="0"/>
                <w:numId w:val="26"/>
              </w:numPr>
            </w:pPr>
            <w:r>
              <w:t xml:space="preserve">System fill the panel fields with that </w:t>
            </w:r>
            <w:r w:rsidR="00A53BA3">
              <w:t>lecturer</w:t>
            </w:r>
            <w:r>
              <w:t xml:space="preserve"> information.</w:t>
            </w:r>
          </w:p>
          <w:p w14:paraId="40038B9F" w14:textId="77777777" w:rsidR="003A64FC" w:rsidRDefault="003A64FC" w:rsidP="003A64FC">
            <w:pPr>
              <w:pStyle w:val="ListParagraph"/>
              <w:numPr>
                <w:ilvl w:val="0"/>
                <w:numId w:val="26"/>
              </w:numPr>
            </w:pPr>
            <w:r>
              <w:t>HR staff clicks the remove button.</w:t>
            </w:r>
          </w:p>
          <w:p w14:paraId="63102662" w14:textId="5BB4EDBC" w:rsidR="003A64FC" w:rsidRDefault="003A64FC" w:rsidP="003A64FC">
            <w:pPr>
              <w:pStyle w:val="ListParagraph"/>
              <w:numPr>
                <w:ilvl w:val="0"/>
                <w:numId w:val="26"/>
              </w:numPr>
            </w:pPr>
            <w:r>
              <w:t xml:space="preserve">The </w:t>
            </w:r>
            <w:r w:rsidR="00A53BA3">
              <w:t>lecturer</w:t>
            </w:r>
            <w:r>
              <w:t xml:space="preserve"> is removed from the system.</w:t>
            </w:r>
          </w:p>
        </w:tc>
      </w:tr>
      <w:tr w:rsidR="003A64FC" w14:paraId="211BE8EB" w14:textId="77777777" w:rsidTr="00FA6F17">
        <w:tc>
          <w:tcPr>
            <w:tcW w:w="4315" w:type="dxa"/>
          </w:tcPr>
          <w:p w14:paraId="19F9672A" w14:textId="77777777" w:rsidR="003A64FC" w:rsidRPr="00135E87" w:rsidRDefault="003A64FC" w:rsidP="00FA6F17">
            <w:pPr>
              <w:rPr>
                <w:b/>
              </w:rPr>
            </w:pPr>
            <w:r w:rsidRPr="00135E87">
              <w:rPr>
                <w:b/>
              </w:rPr>
              <w:t>Includes:</w:t>
            </w:r>
          </w:p>
        </w:tc>
        <w:tc>
          <w:tcPr>
            <w:tcW w:w="4315" w:type="dxa"/>
          </w:tcPr>
          <w:p w14:paraId="0FF7664A" w14:textId="77777777" w:rsidR="003A64FC" w:rsidRDefault="003A64FC" w:rsidP="00FA6F17">
            <w:r>
              <w:t>-</w:t>
            </w:r>
          </w:p>
        </w:tc>
      </w:tr>
      <w:tr w:rsidR="003A64FC" w14:paraId="39759236" w14:textId="77777777" w:rsidTr="00FA6F17">
        <w:tc>
          <w:tcPr>
            <w:tcW w:w="4315" w:type="dxa"/>
          </w:tcPr>
          <w:p w14:paraId="46C35683" w14:textId="77777777" w:rsidR="003A64FC" w:rsidRPr="00135E87" w:rsidRDefault="003A64FC" w:rsidP="00FA6F17">
            <w:pPr>
              <w:rPr>
                <w:b/>
              </w:rPr>
            </w:pPr>
            <w:r w:rsidRPr="00135E87">
              <w:rPr>
                <w:b/>
              </w:rPr>
              <w:t>Extends:</w:t>
            </w:r>
          </w:p>
        </w:tc>
        <w:tc>
          <w:tcPr>
            <w:tcW w:w="4315" w:type="dxa"/>
          </w:tcPr>
          <w:p w14:paraId="4EDAC2F2" w14:textId="77777777" w:rsidR="003A64FC" w:rsidRDefault="003A64FC" w:rsidP="00FA6F17">
            <w:r>
              <w:t>-</w:t>
            </w:r>
          </w:p>
        </w:tc>
      </w:tr>
    </w:tbl>
    <w:p w14:paraId="5EBA879D" w14:textId="47113577" w:rsidR="003A64FC" w:rsidRDefault="003A64FC" w:rsidP="00A87104"/>
    <w:p w14:paraId="260E2F19" w14:textId="67AAD261" w:rsidR="00A53BA3" w:rsidRDefault="00A53BA3" w:rsidP="00A53BA3">
      <w:pPr>
        <w:pStyle w:val="Caption"/>
        <w:keepNext/>
      </w:pPr>
      <w:r>
        <w:t xml:space="preserve">Table </w:t>
      </w:r>
      <w:fldSimple w:instr=" SEQ Table \* ARABIC ">
        <w:r w:rsidR="00D1764D">
          <w:rPr>
            <w:noProof/>
          </w:rPr>
          <w:t>7</w:t>
        </w:r>
      </w:fldSimple>
      <w:r>
        <w:t xml:space="preserve"> Use Case Edit Lecturer</w:t>
      </w:r>
    </w:p>
    <w:tbl>
      <w:tblPr>
        <w:tblStyle w:val="TableGrid"/>
        <w:tblW w:w="0" w:type="auto"/>
        <w:tblLook w:val="04A0" w:firstRow="1" w:lastRow="0" w:firstColumn="1" w:lastColumn="0" w:noHBand="0" w:noVBand="1"/>
      </w:tblPr>
      <w:tblGrid>
        <w:gridCol w:w="4315"/>
        <w:gridCol w:w="4315"/>
      </w:tblGrid>
      <w:tr w:rsidR="00A53BA3" w14:paraId="7DF3631A" w14:textId="77777777" w:rsidTr="00FA6F17">
        <w:tc>
          <w:tcPr>
            <w:tcW w:w="4315" w:type="dxa"/>
          </w:tcPr>
          <w:p w14:paraId="0E5719C6" w14:textId="77777777" w:rsidR="00A53BA3" w:rsidRPr="00135E87" w:rsidRDefault="00A53BA3" w:rsidP="00FA6F17">
            <w:pPr>
              <w:rPr>
                <w:b/>
              </w:rPr>
            </w:pPr>
            <w:r w:rsidRPr="00135E87">
              <w:rPr>
                <w:b/>
              </w:rPr>
              <w:t>Identifier:</w:t>
            </w:r>
          </w:p>
        </w:tc>
        <w:tc>
          <w:tcPr>
            <w:tcW w:w="4315" w:type="dxa"/>
          </w:tcPr>
          <w:p w14:paraId="3E848BC9" w14:textId="373DEB4E" w:rsidR="00A53BA3" w:rsidRDefault="00A53BA3" w:rsidP="00FA6F17">
            <w:r>
              <w:t>Edit Lecturer</w:t>
            </w:r>
          </w:p>
        </w:tc>
      </w:tr>
      <w:tr w:rsidR="00A53BA3" w14:paraId="0A568AAE" w14:textId="77777777" w:rsidTr="00FA6F17">
        <w:tc>
          <w:tcPr>
            <w:tcW w:w="4315" w:type="dxa"/>
          </w:tcPr>
          <w:p w14:paraId="7D2DC86A" w14:textId="77777777" w:rsidR="00A53BA3" w:rsidRPr="00135E87" w:rsidRDefault="00A53BA3" w:rsidP="00FA6F17">
            <w:pPr>
              <w:rPr>
                <w:b/>
              </w:rPr>
            </w:pPr>
            <w:r w:rsidRPr="00135E87">
              <w:rPr>
                <w:b/>
              </w:rPr>
              <w:t>Initiator:</w:t>
            </w:r>
          </w:p>
        </w:tc>
        <w:tc>
          <w:tcPr>
            <w:tcW w:w="4315" w:type="dxa"/>
          </w:tcPr>
          <w:p w14:paraId="606E80F8" w14:textId="77777777" w:rsidR="00A53BA3" w:rsidRDefault="00A53BA3" w:rsidP="00FA6F17">
            <w:r>
              <w:t>HR staff</w:t>
            </w:r>
          </w:p>
        </w:tc>
      </w:tr>
      <w:tr w:rsidR="00A53BA3" w14:paraId="3BC1B985" w14:textId="77777777" w:rsidTr="00FA6F17">
        <w:tc>
          <w:tcPr>
            <w:tcW w:w="4315" w:type="dxa"/>
          </w:tcPr>
          <w:p w14:paraId="3512EDDC" w14:textId="77777777" w:rsidR="00A53BA3" w:rsidRPr="00135E87" w:rsidRDefault="00A53BA3" w:rsidP="00FA6F17">
            <w:pPr>
              <w:rPr>
                <w:b/>
              </w:rPr>
            </w:pPr>
            <w:r w:rsidRPr="00135E87">
              <w:rPr>
                <w:b/>
              </w:rPr>
              <w:t>Goal:</w:t>
            </w:r>
          </w:p>
        </w:tc>
        <w:tc>
          <w:tcPr>
            <w:tcW w:w="4315" w:type="dxa"/>
          </w:tcPr>
          <w:p w14:paraId="323BD0B0" w14:textId="239889C0" w:rsidR="00A53BA3" w:rsidRDefault="00A53BA3" w:rsidP="00FA6F17">
            <w:r>
              <w:t>HR staff edit lecturer on the system</w:t>
            </w:r>
          </w:p>
        </w:tc>
      </w:tr>
      <w:tr w:rsidR="00A53BA3" w14:paraId="3DEEA87D" w14:textId="77777777" w:rsidTr="00FA6F17">
        <w:tc>
          <w:tcPr>
            <w:tcW w:w="4315" w:type="dxa"/>
          </w:tcPr>
          <w:p w14:paraId="11F6E508" w14:textId="77777777" w:rsidR="00A53BA3" w:rsidRPr="00135E87" w:rsidRDefault="00A53BA3" w:rsidP="00FA6F17">
            <w:pPr>
              <w:rPr>
                <w:b/>
              </w:rPr>
            </w:pPr>
            <w:r w:rsidRPr="00135E87">
              <w:rPr>
                <w:b/>
              </w:rPr>
              <w:t>Pre-condition:</w:t>
            </w:r>
          </w:p>
        </w:tc>
        <w:tc>
          <w:tcPr>
            <w:tcW w:w="4315" w:type="dxa"/>
          </w:tcPr>
          <w:p w14:paraId="47BD22D9" w14:textId="77777777" w:rsidR="00A53BA3" w:rsidRDefault="00A53BA3" w:rsidP="00FA6F17">
            <w:r>
              <w:t>Software is loaded, and HR staff is logged in</w:t>
            </w:r>
          </w:p>
        </w:tc>
      </w:tr>
      <w:tr w:rsidR="00A53BA3" w14:paraId="097D8B2A" w14:textId="77777777" w:rsidTr="00FA6F17">
        <w:tc>
          <w:tcPr>
            <w:tcW w:w="4315" w:type="dxa"/>
          </w:tcPr>
          <w:p w14:paraId="07C28C18" w14:textId="77777777" w:rsidR="00A53BA3" w:rsidRPr="00135E87" w:rsidRDefault="00A53BA3" w:rsidP="00FA6F17">
            <w:pPr>
              <w:rPr>
                <w:b/>
              </w:rPr>
            </w:pPr>
            <w:r w:rsidRPr="00135E87">
              <w:rPr>
                <w:b/>
              </w:rPr>
              <w:t>Post-conditions:</w:t>
            </w:r>
          </w:p>
        </w:tc>
        <w:tc>
          <w:tcPr>
            <w:tcW w:w="4315" w:type="dxa"/>
          </w:tcPr>
          <w:p w14:paraId="4D852F89" w14:textId="069D6870" w:rsidR="00A53BA3" w:rsidRDefault="00A53BA3" w:rsidP="00FA6F17">
            <w:r>
              <w:t>HR staff successfully edited a lecturer on the system</w:t>
            </w:r>
          </w:p>
        </w:tc>
      </w:tr>
      <w:tr w:rsidR="00A53BA3" w14:paraId="5608AFAE" w14:textId="77777777" w:rsidTr="00FA6F17">
        <w:tc>
          <w:tcPr>
            <w:tcW w:w="4315" w:type="dxa"/>
          </w:tcPr>
          <w:p w14:paraId="30508F6B" w14:textId="77777777" w:rsidR="00A53BA3" w:rsidRPr="00135E87" w:rsidRDefault="00A53BA3" w:rsidP="00FA6F17">
            <w:pPr>
              <w:rPr>
                <w:b/>
              </w:rPr>
            </w:pPr>
            <w:r w:rsidRPr="00135E87">
              <w:rPr>
                <w:b/>
              </w:rPr>
              <w:t>Assumptions:</w:t>
            </w:r>
          </w:p>
        </w:tc>
        <w:tc>
          <w:tcPr>
            <w:tcW w:w="4315" w:type="dxa"/>
          </w:tcPr>
          <w:p w14:paraId="1D9AC873" w14:textId="77777777" w:rsidR="00A53BA3" w:rsidRDefault="00A53BA3" w:rsidP="00FA6F17">
            <w:r>
              <w:t>HR staff is logged into the system with the HR staff username and password.</w:t>
            </w:r>
          </w:p>
        </w:tc>
      </w:tr>
      <w:tr w:rsidR="00A53BA3" w14:paraId="2EC7D9AC" w14:textId="77777777" w:rsidTr="00FA6F17">
        <w:tc>
          <w:tcPr>
            <w:tcW w:w="4315" w:type="dxa"/>
          </w:tcPr>
          <w:p w14:paraId="26488020" w14:textId="77777777" w:rsidR="00A53BA3" w:rsidRPr="00135E87" w:rsidRDefault="00A53BA3" w:rsidP="00FA6F17">
            <w:pPr>
              <w:rPr>
                <w:b/>
              </w:rPr>
            </w:pPr>
            <w:r w:rsidRPr="00135E87">
              <w:rPr>
                <w:b/>
              </w:rPr>
              <w:t>Main success scenario:</w:t>
            </w:r>
          </w:p>
        </w:tc>
        <w:tc>
          <w:tcPr>
            <w:tcW w:w="4315" w:type="dxa"/>
          </w:tcPr>
          <w:p w14:paraId="46682444" w14:textId="6DDA6D19" w:rsidR="00A53BA3" w:rsidRDefault="00A53BA3" w:rsidP="00FA6F17">
            <w:pPr>
              <w:pStyle w:val="ListParagraph"/>
              <w:numPr>
                <w:ilvl w:val="0"/>
                <w:numId w:val="27"/>
              </w:numPr>
            </w:pPr>
            <w:r>
              <w:t>HR staff clicks edit lecturer menu item which brings up a panel with fields.</w:t>
            </w:r>
          </w:p>
          <w:p w14:paraId="244419F9" w14:textId="61605E90" w:rsidR="00A53BA3" w:rsidRDefault="00A53BA3" w:rsidP="00FA6F17">
            <w:pPr>
              <w:pStyle w:val="ListParagraph"/>
              <w:numPr>
                <w:ilvl w:val="0"/>
                <w:numId w:val="27"/>
              </w:numPr>
            </w:pPr>
            <w:r>
              <w:t>HR staff selects the staff id of the lecturer</w:t>
            </w:r>
          </w:p>
          <w:p w14:paraId="63A5340E" w14:textId="58F173D0" w:rsidR="00A53BA3" w:rsidRDefault="00A53BA3" w:rsidP="00FA6F17">
            <w:pPr>
              <w:pStyle w:val="ListParagraph"/>
              <w:numPr>
                <w:ilvl w:val="0"/>
                <w:numId w:val="27"/>
              </w:numPr>
            </w:pPr>
            <w:r>
              <w:lastRenderedPageBreak/>
              <w:t>System fill the panel fields with that department information.</w:t>
            </w:r>
          </w:p>
          <w:p w14:paraId="41F4D984" w14:textId="0DB320C1" w:rsidR="00FA6F17" w:rsidRDefault="00FA6F17" w:rsidP="00FA6F17">
            <w:pPr>
              <w:pStyle w:val="ListParagraph"/>
              <w:numPr>
                <w:ilvl w:val="0"/>
                <w:numId w:val="27"/>
              </w:numPr>
            </w:pPr>
            <w:r>
              <w:t>HR staff fill in the panel fields that what to be changed with relevant information about the lecturer.</w:t>
            </w:r>
          </w:p>
          <w:p w14:paraId="53CAEBAE" w14:textId="7AEC741D" w:rsidR="00A53BA3" w:rsidRDefault="00A53BA3" w:rsidP="00FA6F17">
            <w:pPr>
              <w:pStyle w:val="ListParagraph"/>
              <w:numPr>
                <w:ilvl w:val="0"/>
                <w:numId w:val="27"/>
              </w:numPr>
            </w:pPr>
            <w:r>
              <w:t xml:space="preserve">HR staff clicks the </w:t>
            </w:r>
            <w:r w:rsidR="00FA6F17">
              <w:t>edit</w:t>
            </w:r>
            <w:r>
              <w:t xml:space="preserve"> button.</w:t>
            </w:r>
          </w:p>
          <w:p w14:paraId="2AC04FF3" w14:textId="64DEC286" w:rsidR="00A53BA3" w:rsidRDefault="00A53BA3" w:rsidP="00FA6F17">
            <w:pPr>
              <w:pStyle w:val="ListParagraph"/>
              <w:numPr>
                <w:ilvl w:val="0"/>
                <w:numId w:val="27"/>
              </w:numPr>
            </w:pPr>
            <w:r>
              <w:t xml:space="preserve">The </w:t>
            </w:r>
            <w:r w:rsidR="00FA6F17">
              <w:t xml:space="preserve">lecturer information </w:t>
            </w:r>
            <w:r>
              <w:t xml:space="preserve">is </w:t>
            </w:r>
            <w:r w:rsidR="00FA6F17">
              <w:t xml:space="preserve">changed on </w:t>
            </w:r>
            <w:r>
              <w:t>the system.</w:t>
            </w:r>
          </w:p>
        </w:tc>
      </w:tr>
      <w:tr w:rsidR="00A53BA3" w14:paraId="7EB75F7F" w14:textId="77777777" w:rsidTr="00FA6F17">
        <w:tc>
          <w:tcPr>
            <w:tcW w:w="4315" w:type="dxa"/>
          </w:tcPr>
          <w:p w14:paraId="43F65E65" w14:textId="77777777" w:rsidR="00A53BA3" w:rsidRPr="00135E87" w:rsidRDefault="00A53BA3" w:rsidP="00FA6F17">
            <w:pPr>
              <w:rPr>
                <w:b/>
              </w:rPr>
            </w:pPr>
            <w:r w:rsidRPr="00135E87">
              <w:rPr>
                <w:b/>
              </w:rPr>
              <w:lastRenderedPageBreak/>
              <w:t>Includes:</w:t>
            </w:r>
          </w:p>
        </w:tc>
        <w:tc>
          <w:tcPr>
            <w:tcW w:w="4315" w:type="dxa"/>
          </w:tcPr>
          <w:p w14:paraId="5D902A65" w14:textId="77777777" w:rsidR="00A53BA3" w:rsidRDefault="00A53BA3" w:rsidP="00FA6F17">
            <w:r>
              <w:t>-</w:t>
            </w:r>
          </w:p>
        </w:tc>
      </w:tr>
      <w:tr w:rsidR="00A53BA3" w14:paraId="0DE34D38" w14:textId="77777777" w:rsidTr="00FA6F17">
        <w:tc>
          <w:tcPr>
            <w:tcW w:w="4315" w:type="dxa"/>
          </w:tcPr>
          <w:p w14:paraId="5BD7802C" w14:textId="77777777" w:rsidR="00A53BA3" w:rsidRPr="00135E87" w:rsidRDefault="00A53BA3" w:rsidP="00FA6F17">
            <w:pPr>
              <w:rPr>
                <w:b/>
              </w:rPr>
            </w:pPr>
            <w:r w:rsidRPr="00135E87">
              <w:rPr>
                <w:b/>
              </w:rPr>
              <w:t>Extends:</w:t>
            </w:r>
          </w:p>
        </w:tc>
        <w:tc>
          <w:tcPr>
            <w:tcW w:w="4315" w:type="dxa"/>
          </w:tcPr>
          <w:p w14:paraId="755D0DB2" w14:textId="77777777" w:rsidR="00A53BA3" w:rsidRDefault="00A53BA3" w:rsidP="00FA6F17">
            <w:r>
              <w:t>-</w:t>
            </w:r>
          </w:p>
        </w:tc>
      </w:tr>
    </w:tbl>
    <w:p w14:paraId="7A3CECD8" w14:textId="792CB64E" w:rsidR="00A53BA3" w:rsidRDefault="00A53BA3" w:rsidP="00A87104"/>
    <w:p w14:paraId="48A00A61" w14:textId="73699BD4" w:rsidR="00FA6F17" w:rsidRDefault="00FA6F17" w:rsidP="00FA6F17">
      <w:pPr>
        <w:pStyle w:val="Caption"/>
        <w:keepNext/>
      </w:pPr>
      <w:r>
        <w:t xml:space="preserve">Table </w:t>
      </w:r>
      <w:fldSimple w:instr=" SEQ Table \* ARABIC ">
        <w:r w:rsidR="00D1764D">
          <w:rPr>
            <w:noProof/>
          </w:rPr>
          <w:t>8</w:t>
        </w:r>
      </w:fldSimple>
      <w:r>
        <w:t xml:space="preserve"> Use Case Edit Department</w:t>
      </w:r>
    </w:p>
    <w:tbl>
      <w:tblPr>
        <w:tblStyle w:val="TableGrid"/>
        <w:tblW w:w="0" w:type="auto"/>
        <w:tblLook w:val="04A0" w:firstRow="1" w:lastRow="0" w:firstColumn="1" w:lastColumn="0" w:noHBand="0" w:noVBand="1"/>
      </w:tblPr>
      <w:tblGrid>
        <w:gridCol w:w="4315"/>
        <w:gridCol w:w="4315"/>
      </w:tblGrid>
      <w:tr w:rsidR="00FA6F17" w14:paraId="06F5B8B4" w14:textId="77777777" w:rsidTr="00FA6F17">
        <w:tc>
          <w:tcPr>
            <w:tcW w:w="4315" w:type="dxa"/>
          </w:tcPr>
          <w:p w14:paraId="0B48519D" w14:textId="77777777" w:rsidR="00FA6F17" w:rsidRPr="00135E87" w:rsidRDefault="00FA6F17" w:rsidP="00FA6F17">
            <w:pPr>
              <w:rPr>
                <w:b/>
              </w:rPr>
            </w:pPr>
            <w:r w:rsidRPr="00135E87">
              <w:rPr>
                <w:b/>
              </w:rPr>
              <w:t>Identifier:</w:t>
            </w:r>
          </w:p>
        </w:tc>
        <w:tc>
          <w:tcPr>
            <w:tcW w:w="4315" w:type="dxa"/>
          </w:tcPr>
          <w:p w14:paraId="706FAABB" w14:textId="3CFC7F1B" w:rsidR="00FA6F17" w:rsidRDefault="00FA6F17" w:rsidP="00FA6F17">
            <w:r>
              <w:t xml:space="preserve">Edit </w:t>
            </w:r>
            <w:r w:rsidR="00F97C37">
              <w:t>Department</w:t>
            </w:r>
          </w:p>
        </w:tc>
      </w:tr>
      <w:tr w:rsidR="00FA6F17" w14:paraId="5D0C5C67" w14:textId="77777777" w:rsidTr="00FA6F17">
        <w:tc>
          <w:tcPr>
            <w:tcW w:w="4315" w:type="dxa"/>
          </w:tcPr>
          <w:p w14:paraId="1BBB931B" w14:textId="77777777" w:rsidR="00FA6F17" w:rsidRPr="00135E87" w:rsidRDefault="00FA6F17" w:rsidP="00FA6F17">
            <w:pPr>
              <w:rPr>
                <w:b/>
              </w:rPr>
            </w:pPr>
            <w:r w:rsidRPr="00135E87">
              <w:rPr>
                <w:b/>
              </w:rPr>
              <w:t>Initiator:</w:t>
            </w:r>
          </w:p>
        </w:tc>
        <w:tc>
          <w:tcPr>
            <w:tcW w:w="4315" w:type="dxa"/>
          </w:tcPr>
          <w:p w14:paraId="060731C1" w14:textId="77777777" w:rsidR="00FA6F17" w:rsidRDefault="00FA6F17" w:rsidP="00FA6F17">
            <w:r>
              <w:t>HR staff</w:t>
            </w:r>
          </w:p>
        </w:tc>
      </w:tr>
      <w:tr w:rsidR="00FA6F17" w14:paraId="2852A6C1" w14:textId="77777777" w:rsidTr="00FA6F17">
        <w:tc>
          <w:tcPr>
            <w:tcW w:w="4315" w:type="dxa"/>
          </w:tcPr>
          <w:p w14:paraId="3E41CA76" w14:textId="77777777" w:rsidR="00FA6F17" w:rsidRPr="00135E87" w:rsidRDefault="00FA6F17" w:rsidP="00FA6F17">
            <w:pPr>
              <w:rPr>
                <w:b/>
              </w:rPr>
            </w:pPr>
            <w:r w:rsidRPr="00135E87">
              <w:rPr>
                <w:b/>
              </w:rPr>
              <w:t>Goal:</w:t>
            </w:r>
          </w:p>
        </w:tc>
        <w:tc>
          <w:tcPr>
            <w:tcW w:w="4315" w:type="dxa"/>
          </w:tcPr>
          <w:p w14:paraId="7D00F20C" w14:textId="56E03E9C" w:rsidR="00FA6F17" w:rsidRDefault="00FA6F17" w:rsidP="00FA6F17">
            <w:r>
              <w:t xml:space="preserve">HR staff edit </w:t>
            </w:r>
            <w:r w:rsidR="00F97C37">
              <w:t>department</w:t>
            </w:r>
            <w:r>
              <w:t xml:space="preserve"> on the system</w:t>
            </w:r>
          </w:p>
        </w:tc>
      </w:tr>
      <w:tr w:rsidR="00FA6F17" w14:paraId="3F3531A1" w14:textId="77777777" w:rsidTr="00FA6F17">
        <w:tc>
          <w:tcPr>
            <w:tcW w:w="4315" w:type="dxa"/>
          </w:tcPr>
          <w:p w14:paraId="05D3FF47" w14:textId="77777777" w:rsidR="00FA6F17" w:rsidRPr="00135E87" w:rsidRDefault="00FA6F17" w:rsidP="00FA6F17">
            <w:pPr>
              <w:rPr>
                <w:b/>
              </w:rPr>
            </w:pPr>
            <w:r w:rsidRPr="00135E87">
              <w:rPr>
                <w:b/>
              </w:rPr>
              <w:t>Pre-condition:</w:t>
            </w:r>
          </w:p>
        </w:tc>
        <w:tc>
          <w:tcPr>
            <w:tcW w:w="4315" w:type="dxa"/>
          </w:tcPr>
          <w:p w14:paraId="30F4ED02" w14:textId="77777777" w:rsidR="00FA6F17" w:rsidRDefault="00FA6F17" w:rsidP="00FA6F17">
            <w:r>
              <w:t>Software is loaded, and HR staff is logged in</w:t>
            </w:r>
          </w:p>
        </w:tc>
      </w:tr>
      <w:tr w:rsidR="00FA6F17" w14:paraId="76F17BCA" w14:textId="77777777" w:rsidTr="00FA6F17">
        <w:tc>
          <w:tcPr>
            <w:tcW w:w="4315" w:type="dxa"/>
          </w:tcPr>
          <w:p w14:paraId="76BDC766" w14:textId="77777777" w:rsidR="00FA6F17" w:rsidRPr="00135E87" w:rsidRDefault="00FA6F17" w:rsidP="00FA6F17">
            <w:pPr>
              <w:rPr>
                <w:b/>
              </w:rPr>
            </w:pPr>
            <w:r w:rsidRPr="00135E87">
              <w:rPr>
                <w:b/>
              </w:rPr>
              <w:t>Post-conditions:</w:t>
            </w:r>
          </w:p>
        </w:tc>
        <w:tc>
          <w:tcPr>
            <w:tcW w:w="4315" w:type="dxa"/>
          </w:tcPr>
          <w:p w14:paraId="6997930E" w14:textId="411535BD" w:rsidR="00FA6F17" w:rsidRDefault="00FA6F17" w:rsidP="00FA6F17">
            <w:r>
              <w:t xml:space="preserve">HR staff successfully edited a </w:t>
            </w:r>
            <w:r w:rsidR="00F97C37">
              <w:t>department</w:t>
            </w:r>
            <w:r>
              <w:t xml:space="preserve"> on the system</w:t>
            </w:r>
          </w:p>
        </w:tc>
      </w:tr>
      <w:tr w:rsidR="00FA6F17" w14:paraId="443F809F" w14:textId="77777777" w:rsidTr="00FA6F17">
        <w:tc>
          <w:tcPr>
            <w:tcW w:w="4315" w:type="dxa"/>
          </w:tcPr>
          <w:p w14:paraId="2926F051" w14:textId="77777777" w:rsidR="00FA6F17" w:rsidRPr="00135E87" w:rsidRDefault="00FA6F17" w:rsidP="00FA6F17">
            <w:pPr>
              <w:rPr>
                <w:b/>
              </w:rPr>
            </w:pPr>
            <w:r w:rsidRPr="00135E87">
              <w:rPr>
                <w:b/>
              </w:rPr>
              <w:t>Assumptions:</w:t>
            </w:r>
          </w:p>
        </w:tc>
        <w:tc>
          <w:tcPr>
            <w:tcW w:w="4315" w:type="dxa"/>
          </w:tcPr>
          <w:p w14:paraId="55DE17AF" w14:textId="77777777" w:rsidR="00FA6F17" w:rsidRDefault="00FA6F17" w:rsidP="00FA6F17">
            <w:r>
              <w:t>HR staff is logged into the system with the HR staff username and password.</w:t>
            </w:r>
          </w:p>
        </w:tc>
      </w:tr>
      <w:tr w:rsidR="00FA6F17" w14:paraId="3820C5F6" w14:textId="77777777" w:rsidTr="00FA6F17">
        <w:tc>
          <w:tcPr>
            <w:tcW w:w="4315" w:type="dxa"/>
          </w:tcPr>
          <w:p w14:paraId="53362AC1" w14:textId="77777777" w:rsidR="00FA6F17" w:rsidRPr="00135E87" w:rsidRDefault="00FA6F17" w:rsidP="00FA6F17">
            <w:pPr>
              <w:rPr>
                <w:b/>
              </w:rPr>
            </w:pPr>
            <w:r w:rsidRPr="00135E87">
              <w:rPr>
                <w:b/>
              </w:rPr>
              <w:t>Main success scenario:</w:t>
            </w:r>
          </w:p>
        </w:tc>
        <w:tc>
          <w:tcPr>
            <w:tcW w:w="4315" w:type="dxa"/>
          </w:tcPr>
          <w:p w14:paraId="60130388" w14:textId="40349C39" w:rsidR="00FA6F17" w:rsidRDefault="00FA6F17" w:rsidP="00FA6F17">
            <w:pPr>
              <w:pStyle w:val="ListParagraph"/>
              <w:numPr>
                <w:ilvl w:val="0"/>
                <w:numId w:val="28"/>
              </w:numPr>
            </w:pPr>
            <w:r>
              <w:t xml:space="preserve">HR staff clicks edit </w:t>
            </w:r>
            <w:r w:rsidR="00F97C37">
              <w:t>department</w:t>
            </w:r>
            <w:r>
              <w:t xml:space="preserve"> menu item which brings up a panel with fields.</w:t>
            </w:r>
          </w:p>
          <w:p w14:paraId="547B54F1" w14:textId="5CFD0633" w:rsidR="00FA6F17" w:rsidRDefault="00FA6F17" w:rsidP="00FA6F17">
            <w:pPr>
              <w:pStyle w:val="ListParagraph"/>
              <w:numPr>
                <w:ilvl w:val="0"/>
                <w:numId w:val="28"/>
              </w:numPr>
            </w:pPr>
            <w:r>
              <w:t xml:space="preserve">HR staff selects the </w:t>
            </w:r>
            <w:r w:rsidR="00F97C37">
              <w:t>name</w:t>
            </w:r>
            <w:r>
              <w:t xml:space="preserve"> of the </w:t>
            </w:r>
            <w:r w:rsidR="00F97C37">
              <w:t>department</w:t>
            </w:r>
          </w:p>
          <w:p w14:paraId="1A7687E8" w14:textId="77777777" w:rsidR="00FA6F17" w:rsidRDefault="00FA6F17" w:rsidP="00FA6F17">
            <w:pPr>
              <w:pStyle w:val="ListParagraph"/>
              <w:numPr>
                <w:ilvl w:val="0"/>
                <w:numId w:val="28"/>
              </w:numPr>
            </w:pPr>
            <w:r>
              <w:t>System fill the panel fields with that department information.</w:t>
            </w:r>
          </w:p>
          <w:p w14:paraId="50488767" w14:textId="20BD88C8" w:rsidR="00FA6F17" w:rsidRDefault="00FA6F17" w:rsidP="00FA6F17">
            <w:pPr>
              <w:pStyle w:val="ListParagraph"/>
              <w:numPr>
                <w:ilvl w:val="0"/>
                <w:numId w:val="28"/>
              </w:numPr>
            </w:pPr>
            <w:r>
              <w:t xml:space="preserve">HR staff fill in the panel fields that what to be changed with relevant information about the </w:t>
            </w:r>
            <w:r w:rsidR="00F97C37">
              <w:t>department</w:t>
            </w:r>
            <w:r>
              <w:t>.</w:t>
            </w:r>
          </w:p>
          <w:p w14:paraId="097F5622" w14:textId="77777777" w:rsidR="00FA6F17" w:rsidRDefault="00FA6F17" w:rsidP="00FA6F17">
            <w:pPr>
              <w:pStyle w:val="ListParagraph"/>
              <w:numPr>
                <w:ilvl w:val="0"/>
                <w:numId w:val="28"/>
              </w:numPr>
            </w:pPr>
            <w:r>
              <w:t>HR staff clicks the edit button.</w:t>
            </w:r>
          </w:p>
          <w:p w14:paraId="7518166A" w14:textId="185A6F7B" w:rsidR="00FA6F17" w:rsidRDefault="00FA6F17" w:rsidP="00FA6F17">
            <w:pPr>
              <w:pStyle w:val="ListParagraph"/>
              <w:numPr>
                <w:ilvl w:val="0"/>
                <w:numId w:val="28"/>
              </w:numPr>
            </w:pPr>
            <w:r>
              <w:t xml:space="preserve">The </w:t>
            </w:r>
            <w:r w:rsidR="00F97C37">
              <w:t>department</w:t>
            </w:r>
            <w:r>
              <w:t xml:space="preserve"> information is changed on the system.</w:t>
            </w:r>
          </w:p>
        </w:tc>
      </w:tr>
      <w:tr w:rsidR="00FA6F17" w14:paraId="1F82CA8D" w14:textId="77777777" w:rsidTr="00FA6F17">
        <w:tc>
          <w:tcPr>
            <w:tcW w:w="4315" w:type="dxa"/>
          </w:tcPr>
          <w:p w14:paraId="5C57461B" w14:textId="77777777" w:rsidR="00FA6F17" w:rsidRPr="00135E87" w:rsidRDefault="00FA6F17" w:rsidP="00FA6F17">
            <w:pPr>
              <w:rPr>
                <w:b/>
              </w:rPr>
            </w:pPr>
            <w:r w:rsidRPr="00135E87">
              <w:rPr>
                <w:b/>
              </w:rPr>
              <w:t>Includes:</w:t>
            </w:r>
          </w:p>
        </w:tc>
        <w:tc>
          <w:tcPr>
            <w:tcW w:w="4315" w:type="dxa"/>
          </w:tcPr>
          <w:p w14:paraId="1B296E8D" w14:textId="77777777" w:rsidR="00FA6F17" w:rsidRDefault="00FA6F17" w:rsidP="00FA6F17">
            <w:r>
              <w:t>-</w:t>
            </w:r>
          </w:p>
        </w:tc>
      </w:tr>
      <w:tr w:rsidR="00FA6F17" w14:paraId="110768C5" w14:textId="77777777" w:rsidTr="00FA6F17">
        <w:tc>
          <w:tcPr>
            <w:tcW w:w="4315" w:type="dxa"/>
          </w:tcPr>
          <w:p w14:paraId="77A146F4" w14:textId="77777777" w:rsidR="00FA6F17" w:rsidRPr="00135E87" w:rsidRDefault="00FA6F17" w:rsidP="00FA6F17">
            <w:pPr>
              <w:rPr>
                <w:b/>
              </w:rPr>
            </w:pPr>
            <w:r w:rsidRPr="00135E87">
              <w:rPr>
                <w:b/>
              </w:rPr>
              <w:t>Extends:</w:t>
            </w:r>
          </w:p>
        </w:tc>
        <w:tc>
          <w:tcPr>
            <w:tcW w:w="4315" w:type="dxa"/>
          </w:tcPr>
          <w:p w14:paraId="012C06A4" w14:textId="77777777" w:rsidR="00FA6F17" w:rsidRDefault="00FA6F17" w:rsidP="00FA6F17">
            <w:r>
              <w:t>-</w:t>
            </w:r>
          </w:p>
        </w:tc>
      </w:tr>
    </w:tbl>
    <w:p w14:paraId="435ABE6E" w14:textId="0E7E281C" w:rsidR="00FA6F17" w:rsidRDefault="00FA6F17" w:rsidP="00A87104"/>
    <w:p w14:paraId="53D70105" w14:textId="32126911" w:rsidR="00F97C37" w:rsidRDefault="00F97C37" w:rsidP="00F97C37">
      <w:pPr>
        <w:pStyle w:val="Caption"/>
        <w:keepNext/>
      </w:pPr>
      <w:r>
        <w:t xml:space="preserve">Table </w:t>
      </w:r>
      <w:fldSimple w:instr=" SEQ Table \* ARABIC ">
        <w:r w:rsidR="00D1764D">
          <w:rPr>
            <w:noProof/>
          </w:rPr>
          <w:t>9</w:t>
        </w:r>
      </w:fldSimple>
      <w:r>
        <w:t xml:space="preserve"> Use Case Query Department</w:t>
      </w:r>
    </w:p>
    <w:tbl>
      <w:tblPr>
        <w:tblStyle w:val="TableGrid"/>
        <w:tblW w:w="0" w:type="auto"/>
        <w:tblLook w:val="04A0" w:firstRow="1" w:lastRow="0" w:firstColumn="1" w:lastColumn="0" w:noHBand="0" w:noVBand="1"/>
      </w:tblPr>
      <w:tblGrid>
        <w:gridCol w:w="4315"/>
        <w:gridCol w:w="4315"/>
      </w:tblGrid>
      <w:tr w:rsidR="00F97C37" w14:paraId="4670F922" w14:textId="77777777" w:rsidTr="005E683B">
        <w:tc>
          <w:tcPr>
            <w:tcW w:w="4315" w:type="dxa"/>
          </w:tcPr>
          <w:p w14:paraId="4D9A5976" w14:textId="77777777" w:rsidR="00F97C37" w:rsidRPr="00135E87" w:rsidRDefault="00F97C37" w:rsidP="005E683B">
            <w:pPr>
              <w:rPr>
                <w:b/>
              </w:rPr>
            </w:pPr>
            <w:r w:rsidRPr="00135E87">
              <w:rPr>
                <w:b/>
              </w:rPr>
              <w:t>Identifier:</w:t>
            </w:r>
          </w:p>
        </w:tc>
        <w:tc>
          <w:tcPr>
            <w:tcW w:w="4315" w:type="dxa"/>
          </w:tcPr>
          <w:p w14:paraId="3566DE75" w14:textId="0ADC7E28" w:rsidR="00F97C37" w:rsidRDefault="00F97C37" w:rsidP="005E683B">
            <w:r>
              <w:t>Query Department</w:t>
            </w:r>
          </w:p>
        </w:tc>
      </w:tr>
      <w:tr w:rsidR="00F97C37" w14:paraId="67EB8C4E" w14:textId="77777777" w:rsidTr="005E683B">
        <w:tc>
          <w:tcPr>
            <w:tcW w:w="4315" w:type="dxa"/>
          </w:tcPr>
          <w:p w14:paraId="771263E4" w14:textId="77777777" w:rsidR="00F97C37" w:rsidRPr="00135E87" w:rsidRDefault="00F97C37" w:rsidP="005E683B">
            <w:pPr>
              <w:rPr>
                <w:b/>
              </w:rPr>
            </w:pPr>
            <w:r w:rsidRPr="00135E87">
              <w:rPr>
                <w:b/>
              </w:rPr>
              <w:t>Initiator:</w:t>
            </w:r>
          </w:p>
        </w:tc>
        <w:tc>
          <w:tcPr>
            <w:tcW w:w="4315" w:type="dxa"/>
          </w:tcPr>
          <w:p w14:paraId="178F1A2A" w14:textId="1161B6B1" w:rsidR="00F97C37" w:rsidRDefault="00F97C37" w:rsidP="005E683B">
            <w:r>
              <w:t>HR staff</w:t>
            </w:r>
          </w:p>
        </w:tc>
      </w:tr>
      <w:tr w:rsidR="00F97C37" w14:paraId="468099E4" w14:textId="77777777" w:rsidTr="005E683B">
        <w:tc>
          <w:tcPr>
            <w:tcW w:w="4315" w:type="dxa"/>
          </w:tcPr>
          <w:p w14:paraId="52727E60" w14:textId="77777777" w:rsidR="00F97C37" w:rsidRPr="00135E87" w:rsidRDefault="00F97C37" w:rsidP="005E683B">
            <w:pPr>
              <w:rPr>
                <w:b/>
              </w:rPr>
            </w:pPr>
            <w:r w:rsidRPr="00135E87">
              <w:rPr>
                <w:b/>
              </w:rPr>
              <w:t>Goal:</w:t>
            </w:r>
          </w:p>
        </w:tc>
        <w:tc>
          <w:tcPr>
            <w:tcW w:w="4315" w:type="dxa"/>
          </w:tcPr>
          <w:p w14:paraId="0D671440" w14:textId="08BCD749" w:rsidR="00F97C37" w:rsidRDefault="00F97C37" w:rsidP="005E683B">
            <w:r>
              <w:t>HR staff views departments from the system</w:t>
            </w:r>
          </w:p>
        </w:tc>
      </w:tr>
      <w:tr w:rsidR="00F97C37" w14:paraId="6CEA0371" w14:textId="77777777" w:rsidTr="005E683B">
        <w:tc>
          <w:tcPr>
            <w:tcW w:w="4315" w:type="dxa"/>
          </w:tcPr>
          <w:p w14:paraId="4E9C93F9" w14:textId="77777777" w:rsidR="00F97C37" w:rsidRPr="00135E87" w:rsidRDefault="00F97C37" w:rsidP="005E683B">
            <w:pPr>
              <w:rPr>
                <w:b/>
              </w:rPr>
            </w:pPr>
            <w:r w:rsidRPr="00135E87">
              <w:rPr>
                <w:b/>
              </w:rPr>
              <w:t>Pre-condition:</w:t>
            </w:r>
          </w:p>
        </w:tc>
        <w:tc>
          <w:tcPr>
            <w:tcW w:w="4315" w:type="dxa"/>
          </w:tcPr>
          <w:p w14:paraId="67E5909F" w14:textId="59AB015D" w:rsidR="00F97C37" w:rsidRDefault="00F97C37" w:rsidP="005E683B">
            <w:r>
              <w:t>Software is loaded with HR menu</w:t>
            </w:r>
          </w:p>
        </w:tc>
      </w:tr>
      <w:tr w:rsidR="00F97C37" w14:paraId="040DEF6D" w14:textId="77777777" w:rsidTr="005E683B">
        <w:tc>
          <w:tcPr>
            <w:tcW w:w="4315" w:type="dxa"/>
          </w:tcPr>
          <w:p w14:paraId="68930487" w14:textId="77777777" w:rsidR="00F97C37" w:rsidRPr="00135E87" w:rsidRDefault="00F97C37" w:rsidP="005E683B">
            <w:pPr>
              <w:rPr>
                <w:b/>
              </w:rPr>
            </w:pPr>
            <w:r w:rsidRPr="00135E87">
              <w:rPr>
                <w:b/>
              </w:rPr>
              <w:t>Post-conditions:</w:t>
            </w:r>
          </w:p>
        </w:tc>
        <w:tc>
          <w:tcPr>
            <w:tcW w:w="4315" w:type="dxa"/>
          </w:tcPr>
          <w:p w14:paraId="6B21A042" w14:textId="27C443BC" w:rsidR="00F97C37" w:rsidRDefault="00F97C37" w:rsidP="005E683B">
            <w:r>
              <w:t>HR staff successfully views the departments</w:t>
            </w:r>
          </w:p>
        </w:tc>
      </w:tr>
      <w:tr w:rsidR="00F97C37" w14:paraId="429B4C1D" w14:textId="77777777" w:rsidTr="005E683B">
        <w:tc>
          <w:tcPr>
            <w:tcW w:w="4315" w:type="dxa"/>
          </w:tcPr>
          <w:p w14:paraId="25A6EE5C" w14:textId="77777777" w:rsidR="00F97C37" w:rsidRPr="00135E87" w:rsidRDefault="00F97C37" w:rsidP="005E683B">
            <w:pPr>
              <w:rPr>
                <w:b/>
              </w:rPr>
            </w:pPr>
            <w:r w:rsidRPr="00135E87">
              <w:rPr>
                <w:b/>
              </w:rPr>
              <w:t>Assumptions:</w:t>
            </w:r>
          </w:p>
        </w:tc>
        <w:tc>
          <w:tcPr>
            <w:tcW w:w="4315" w:type="dxa"/>
          </w:tcPr>
          <w:p w14:paraId="1012F706" w14:textId="589CA742" w:rsidR="00F97C37" w:rsidRDefault="00F97C37" w:rsidP="005E683B">
            <w:r>
              <w:t>HR staff is logged into the system with the HR staff username and password.</w:t>
            </w:r>
          </w:p>
        </w:tc>
      </w:tr>
      <w:tr w:rsidR="00F97C37" w14:paraId="35941BCA" w14:textId="77777777" w:rsidTr="005E683B">
        <w:tc>
          <w:tcPr>
            <w:tcW w:w="4315" w:type="dxa"/>
          </w:tcPr>
          <w:p w14:paraId="5AC3D172" w14:textId="77777777" w:rsidR="00F97C37" w:rsidRPr="00135E87" w:rsidRDefault="00F97C37" w:rsidP="005E683B">
            <w:pPr>
              <w:rPr>
                <w:b/>
              </w:rPr>
            </w:pPr>
            <w:r w:rsidRPr="00135E87">
              <w:rPr>
                <w:b/>
              </w:rPr>
              <w:t>Main success scenario:</w:t>
            </w:r>
          </w:p>
        </w:tc>
        <w:tc>
          <w:tcPr>
            <w:tcW w:w="4315" w:type="dxa"/>
          </w:tcPr>
          <w:p w14:paraId="0ADF277B" w14:textId="2EA8BB80" w:rsidR="00F97C37" w:rsidRDefault="00F97C37" w:rsidP="00F97C37">
            <w:pPr>
              <w:pStyle w:val="ListParagraph"/>
              <w:numPr>
                <w:ilvl w:val="0"/>
                <w:numId w:val="29"/>
              </w:numPr>
            </w:pPr>
            <w:r>
              <w:t xml:space="preserve">HR staff clicks </w:t>
            </w:r>
            <w:r w:rsidR="00D1764D">
              <w:t>view</w:t>
            </w:r>
            <w:r>
              <w:t xml:space="preserve"> department menu item which brings up a panel with </w:t>
            </w:r>
            <w:r w:rsidR="00D1764D">
              <w:t>a text area</w:t>
            </w:r>
            <w:r>
              <w:t>.</w:t>
            </w:r>
          </w:p>
          <w:p w14:paraId="2BD56BC4" w14:textId="2EBC3DC1" w:rsidR="00F97C37" w:rsidRDefault="00F97C37" w:rsidP="00F97C37">
            <w:pPr>
              <w:pStyle w:val="ListParagraph"/>
              <w:numPr>
                <w:ilvl w:val="0"/>
                <w:numId w:val="29"/>
              </w:numPr>
            </w:pPr>
            <w:r>
              <w:lastRenderedPageBreak/>
              <w:t xml:space="preserve">System displays </w:t>
            </w:r>
            <w:r w:rsidR="00D1764D">
              <w:t>departments on the text area</w:t>
            </w:r>
            <w:r>
              <w:t>.</w:t>
            </w:r>
          </w:p>
        </w:tc>
      </w:tr>
      <w:tr w:rsidR="00F97C37" w14:paraId="0ED2F5F5" w14:textId="77777777" w:rsidTr="005E683B">
        <w:tc>
          <w:tcPr>
            <w:tcW w:w="4315" w:type="dxa"/>
          </w:tcPr>
          <w:p w14:paraId="0DFAE934" w14:textId="77777777" w:rsidR="00F97C37" w:rsidRPr="00135E87" w:rsidRDefault="00F97C37" w:rsidP="005E683B">
            <w:pPr>
              <w:rPr>
                <w:b/>
              </w:rPr>
            </w:pPr>
            <w:r w:rsidRPr="00135E87">
              <w:rPr>
                <w:b/>
              </w:rPr>
              <w:lastRenderedPageBreak/>
              <w:t>Includes:</w:t>
            </w:r>
          </w:p>
        </w:tc>
        <w:tc>
          <w:tcPr>
            <w:tcW w:w="4315" w:type="dxa"/>
          </w:tcPr>
          <w:p w14:paraId="6DD13B0B" w14:textId="77777777" w:rsidR="00F97C37" w:rsidRDefault="00F97C37" w:rsidP="005E683B">
            <w:r>
              <w:t>-</w:t>
            </w:r>
          </w:p>
        </w:tc>
      </w:tr>
      <w:tr w:rsidR="00F97C37" w14:paraId="6323ACD2" w14:textId="77777777" w:rsidTr="005E683B">
        <w:tc>
          <w:tcPr>
            <w:tcW w:w="4315" w:type="dxa"/>
          </w:tcPr>
          <w:p w14:paraId="4E326D47" w14:textId="77777777" w:rsidR="00F97C37" w:rsidRPr="00135E87" w:rsidRDefault="00F97C37" w:rsidP="005E683B">
            <w:pPr>
              <w:rPr>
                <w:b/>
              </w:rPr>
            </w:pPr>
            <w:r w:rsidRPr="00135E87">
              <w:rPr>
                <w:b/>
              </w:rPr>
              <w:t>Extends:</w:t>
            </w:r>
          </w:p>
        </w:tc>
        <w:tc>
          <w:tcPr>
            <w:tcW w:w="4315" w:type="dxa"/>
          </w:tcPr>
          <w:p w14:paraId="7F971C40" w14:textId="77777777" w:rsidR="00F97C37" w:rsidRDefault="00F97C37" w:rsidP="005E683B">
            <w:r>
              <w:t>-</w:t>
            </w:r>
          </w:p>
        </w:tc>
      </w:tr>
    </w:tbl>
    <w:p w14:paraId="18D56542" w14:textId="171DA6B6" w:rsidR="00F97C37" w:rsidRDefault="00F97C37" w:rsidP="00A87104"/>
    <w:p w14:paraId="5F78336F" w14:textId="02A30C1B" w:rsidR="00D1764D" w:rsidRDefault="00D1764D" w:rsidP="00D1764D">
      <w:pPr>
        <w:pStyle w:val="Caption"/>
        <w:keepNext/>
      </w:pPr>
      <w:r>
        <w:t xml:space="preserve">Table </w:t>
      </w:r>
      <w:fldSimple w:instr=" SEQ Table \* ARABIC ">
        <w:r>
          <w:rPr>
            <w:noProof/>
          </w:rPr>
          <w:t>10</w:t>
        </w:r>
      </w:fldSimple>
      <w:r>
        <w:t xml:space="preserve"> Use Case Query Lecturer</w:t>
      </w:r>
    </w:p>
    <w:tbl>
      <w:tblPr>
        <w:tblStyle w:val="TableGrid"/>
        <w:tblW w:w="0" w:type="auto"/>
        <w:tblLook w:val="04A0" w:firstRow="1" w:lastRow="0" w:firstColumn="1" w:lastColumn="0" w:noHBand="0" w:noVBand="1"/>
      </w:tblPr>
      <w:tblGrid>
        <w:gridCol w:w="4315"/>
        <w:gridCol w:w="4315"/>
      </w:tblGrid>
      <w:tr w:rsidR="00D1764D" w14:paraId="52BA1706" w14:textId="77777777" w:rsidTr="005E683B">
        <w:tc>
          <w:tcPr>
            <w:tcW w:w="4315" w:type="dxa"/>
          </w:tcPr>
          <w:p w14:paraId="4ADEEA9D" w14:textId="77777777" w:rsidR="00D1764D" w:rsidRPr="00135E87" w:rsidRDefault="00D1764D" w:rsidP="005E683B">
            <w:pPr>
              <w:rPr>
                <w:b/>
              </w:rPr>
            </w:pPr>
            <w:r w:rsidRPr="00135E87">
              <w:rPr>
                <w:b/>
              </w:rPr>
              <w:t>Identifier:</w:t>
            </w:r>
          </w:p>
        </w:tc>
        <w:tc>
          <w:tcPr>
            <w:tcW w:w="4315" w:type="dxa"/>
          </w:tcPr>
          <w:p w14:paraId="64DB78E7" w14:textId="495EC66B" w:rsidR="00D1764D" w:rsidRDefault="00D1764D" w:rsidP="005E683B">
            <w:r>
              <w:t>Query Lecturer</w:t>
            </w:r>
          </w:p>
        </w:tc>
      </w:tr>
      <w:tr w:rsidR="00D1764D" w14:paraId="24EF7E0F" w14:textId="77777777" w:rsidTr="005E683B">
        <w:tc>
          <w:tcPr>
            <w:tcW w:w="4315" w:type="dxa"/>
          </w:tcPr>
          <w:p w14:paraId="48122A9B" w14:textId="77777777" w:rsidR="00D1764D" w:rsidRPr="00135E87" w:rsidRDefault="00D1764D" w:rsidP="005E683B">
            <w:pPr>
              <w:rPr>
                <w:b/>
              </w:rPr>
            </w:pPr>
            <w:r w:rsidRPr="00135E87">
              <w:rPr>
                <w:b/>
              </w:rPr>
              <w:t>Initiator:</w:t>
            </w:r>
          </w:p>
        </w:tc>
        <w:tc>
          <w:tcPr>
            <w:tcW w:w="4315" w:type="dxa"/>
          </w:tcPr>
          <w:p w14:paraId="7BF94596" w14:textId="77777777" w:rsidR="00D1764D" w:rsidRDefault="00D1764D" w:rsidP="005E683B">
            <w:r>
              <w:t>HR staff</w:t>
            </w:r>
          </w:p>
        </w:tc>
      </w:tr>
      <w:tr w:rsidR="00D1764D" w14:paraId="45B96B10" w14:textId="77777777" w:rsidTr="005E683B">
        <w:tc>
          <w:tcPr>
            <w:tcW w:w="4315" w:type="dxa"/>
          </w:tcPr>
          <w:p w14:paraId="12C3D4F4" w14:textId="77777777" w:rsidR="00D1764D" w:rsidRPr="00135E87" w:rsidRDefault="00D1764D" w:rsidP="005E683B">
            <w:pPr>
              <w:rPr>
                <w:b/>
              </w:rPr>
            </w:pPr>
            <w:r w:rsidRPr="00135E87">
              <w:rPr>
                <w:b/>
              </w:rPr>
              <w:t>Goal:</w:t>
            </w:r>
          </w:p>
        </w:tc>
        <w:tc>
          <w:tcPr>
            <w:tcW w:w="4315" w:type="dxa"/>
          </w:tcPr>
          <w:p w14:paraId="7DCD3D66" w14:textId="3CFC418C" w:rsidR="00D1764D" w:rsidRDefault="00D1764D" w:rsidP="005E683B">
            <w:r>
              <w:t>HR staff views lecturer from the system</w:t>
            </w:r>
          </w:p>
        </w:tc>
      </w:tr>
      <w:tr w:rsidR="00D1764D" w14:paraId="0A1E5D78" w14:textId="77777777" w:rsidTr="005E683B">
        <w:tc>
          <w:tcPr>
            <w:tcW w:w="4315" w:type="dxa"/>
          </w:tcPr>
          <w:p w14:paraId="754D2C23" w14:textId="77777777" w:rsidR="00D1764D" w:rsidRPr="00135E87" w:rsidRDefault="00D1764D" w:rsidP="005E683B">
            <w:pPr>
              <w:rPr>
                <w:b/>
              </w:rPr>
            </w:pPr>
            <w:r w:rsidRPr="00135E87">
              <w:rPr>
                <w:b/>
              </w:rPr>
              <w:t>Pre-condition:</w:t>
            </w:r>
          </w:p>
        </w:tc>
        <w:tc>
          <w:tcPr>
            <w:tcW w:w="4315" w:type="dxa"/>
          </w:tcPr>
          <w:p w14:paraId="2CA32710" w14:textId="77777777" w:rsidR="00D1764D" w:rsidRDefault="00D1764D" w:rsidP="005E683B">
            <w:r>
              <w:t>Software is loaded with HR menu</w:t>
            </w:r>
          </w:p>
        </w:tc>
      </w:tr>
      <w:tr w:rsidR="00D1764D" w14:paraId="4345A52D" w14:textId="77777777" w:rsidTr="005E683B">
        <w:tc>
          <w:tcPr>
            <w:tcW w:w="4315" w:type="dxa"/>
          </w:tcPr>
          <w:p w14:paraId="49F4711A" w14:textId="77777777" w:rsidR="00D1764D" w:rsidRPr="00135E87" w:rsidRDefault="00D1764D" w:rsidP="005E683B">
            <w:pPr>
              <w:rPr>
                <w:b/>
              </w:rPr>
            </w:pPr>
            <w:r w:rsidRPr="00135E87">
              <w:rPr>
                <w:b/>
              </w:rPr>
              <w:t>Post-conditions:</w:t>
            </w:r>
          </w:p>
        </w:tc>
        <w:tc>
          <w:tcPr>
            <w:tcW w:w="4315" w:type="dxa"/>
          </w:tcPr>
          <w:p w14:paraId="41A3C83D" w14:textId="70AB887A" w:rsidR="00D1764D" w:rsidRDefault="00D1764D" w:rsidP="005E683B">
            <w:r>
              <w:t>HR staff successfully views the lectures</w:t>
            </w:r>
          </w:p>
        </w:tc>
      </w:tr>
      <w:tr w:rsidR="00D1764D" w14:paraId="3DF2075F" w14:textId="77777777" w:rsidTr="005E683B">
        <w:tc>
          <w:tcPr>
            <w:tcW w:w="4315" w:type="dxa"/>
          </w:tcPr>
          <w:p w14:paraId="61DE8118" w14:textId="77777777" w:rsidR="00D1764D" w:rsidRPr="00135E87" w:rsidRDefault="00D1764D" w:rsidP="005E683B">
            <w:pPr>
              <w:rPr>
                <w:b/>
              </w:rPr>
            </w:pPr>
            <w:r w:rsidRPr="00135E87">
              <w:rPr>
                <w:b/>
              </w:rPr>
              <w:t>Assumptions:</w:t>
            </w:r>
          </w:p>
        </w:tc>
        <w:tc>
          <w:tcPr>
            <w:tcW w:w="4315" w:type="dxa"/>
          </w:tcPr>
          <w:p w14:paraId="300B5614" w14:textId="77777777" w:rsidR="00D1764D" w:rsidRDefault="00D1764D" w:rsidP="005E683B">
            <w:r>
              <w:t>HR staff is logged into the system with the HR staff username and password.</w:t>
            </w:r>
          </w:p>
        </w:tc>
      </w:tr>
      <w:tr w:rsidR="00D1764D" w14:paraId="23345D42" w14:textId="77777777" w:rsidTr="005E683B">
        <w:tc>
          <w:tcPr>
            <w:tcW w:w="4315" w:type="dxa"/>
          </w:tcPr>
          <w:p w14:paraId="091193A4" w14:textId="77777777" w:rsidR="00D1764D" w:rsidRPr="00135E87" w:rsidRDefault="00D1764D" w:rsidP="005E683B">
            <w:pPr>
              <w:rPr>
                <w:b/>
              </w:rPr>
            </w:pPr>
            <w:r w:rsidRPr="00135E87">
              <w:rPr>
                <w:b/>
              </w:rPr>
              <w:t>Main success scenario:</w:t>
            </w:r>
          </w:p>
        </w:tc>
        <w:tc>
          <w:tcPr>
            <w:tcW w:w="4315" w:type="dxa"/>
          </w:tcPr>
          <w:p w14:paraId="0259C30A" w14:textId="1F95C962" w:rsidR="00D1764D" w:rsidRDefault="00D1764D" w:rsidP="00D1764D">
            <w:pPr>
              <w:pStyle w:val="ListParagraph"/>
              <w:numPr>
                <w:ilvl w:val="0"/>
                <w:numId w:val="30"/>
              </w:numPr>
            </w:pPr>
            <w:r>
              <w:t>HR staff clicks view lectures menu item which brings up a panel with a text area.</w:t>
            </w:r>
          </w:p>
          <w:p w14:paraId="489BFC8C" w14:textId="3710764A" w:rsidR="00D1764D" w:rsidRDefault="00D1764D" w:rsidP="00D1764D">
            <w:pPr>
              <w:pStyle w:val="ListParagraph"/>
              <w:numPr>
                <w:ilvl w:val="0"/>
                <w:numId w:val="30"/>
              </w:numPr>
            </w:pPr>
            <w:r>
              <w:t>System displays lectures on the text area.</w:t>
            </w:r>
          </w:p>
        </w:tc>
      </w:tr>
      <w:tr w:rsidR="00D1764D" w14:paraId="30028A34" w14:textId="77777777" w:rsidTr="005E683B">
        <w:tc>
          <w:tcPr>
            <w:tcW w:w="4315" w:type="dxa"/>
          </w:tcPr>
          <w:p w14:paraId="2AEA61A7" w14:textId="77777777" w:rsidR="00D1764D" w:rsidRPr="00135E87" w:rsidRDefault="00D1764D" w:rsidP="005E683B">
            <w:pPr>
              <w:rPr>
                <w:b/>
              </w:rPr>
            </w:pPr>
            <w:r w:rsidRPr="00135E87">
              <w:rPr>
                <w:b/>
              </w:rPr>
              <w:t>Includes:</w:t>
            </w:r>
          </w:p>
        </w:tc>
        <w:tc>
          <w:tcPr>
            <w:tcW w:w="4315" w:type="dxa"/>
          </w:tcPr>
          <w:p w14:paraId="7CB111BD" w14:textId="77777777" w:rsidR="00D1764D" w:rsidRDefault="00D1764D" w:rsidP="005E683B">
            <w:r>
              <w:t>-</w:t>
            </w:r>
          </w:p>
        </w:tc>
      </w:tr>
      <w:tr w:rsidR="00D1764D" w14:paraId="2EAF08CA" w14:textId="77777777" w:rsidTr="005E683B">
        <w:tc>
          <w:tcPr>
            <w:tcW w:w="4315" w:type="dxa"/>
          </w:tcPr>
          <w:p w14:paraId="6C7CC12F" w14:textId="77777777" w:rsidR="00D1764D" w:rsidRPr="00135E87" w:rsidRDefault="00D1764D" w:rsidP="005E683B">
            <w:pPr>
              <w:rPr>
                <w:b/>
              </w:rPr>
            </w:pPr>
            <w:r w:rsidRPr="00135E87">
              <w:rPr>
                <w:b/>
              </w:rPr>
              <w:t>Extends:</w:t>
            </w:r>
          </w:p>
        </w:tc>
        <w:tc>
          <w:tcPr>
            <w:tcW w:w="4315" w:type="dxa"/>
          </w:tcPr>
          <w:p w14:paraId="090C0F2E" w14:textId="77777777" w:rsidR="00D1764D" w:rsidRDefault="00D1764D" w:rsidP="005E683B">
            <w:r>
              <w:t>-</w:t>
            </w:r>
          </w:p>
        </w:tc>
      </w:tr>
    </w:tbl>
    <w:p w14:paraId="679143B2" w14:textId="7E9297F4" w:rsidR="00D1764D" w:rsidRDefault="00D1764D" w:rsidP="00A87104"/>
    <w:p w14:paraId="58DC6ACB" w14:textId="4DBCFE67" w:rsidR="00D1764D" w:rsidRDefault="00740283" w:rsidP="00740283">
      <w:pPr>
        <w:pStyle w:val="Heading2"/>
      </w:pPr>
      <w:bookmarkStart w:id="11" w:name="_Toc7961353"/>
      <w:r>
        <w:t>Overall design</w:t>
      </w:r>
      <w:bookmarkEnd w:id="11"/>
    </w:p>
    <w:p w14:paraId="667886A3" w14:textId="14547A9D" w:rsidR="00740283" w:rsidRDefault="00740283" w:rsidP="00740283">
      <w:r>
        <w:tab/>
        <w:t xml:space="preserve">The overall design of the software system is simple, employing only five object classes, four concerning lecturers and one being departments. The </w:t>
      </w:r>
      <w:r w:rsidR="00EF77B0">
        <w:t>lecturer object</w:t>
      </w:r>
      <w:r>
        <w:t xml:space="preserve"> class itself </w:t>
      </w:r>
      <w:r w:rsidR="00B910A6">
        <w:t>is abstract as it isn’t meant to be initialized itself as it doesn’t make up a whole object, it is only part of other objects requires by the system.</w:t>
      </w:r>
    </w:p>
    <w:p w14:paraId="07F0901C" w14:textId="30DD90F4" w:rsidR="00B910A6" w:rsidRDefault="00B910A6" w:rsidP="00B910A6">
      <w:r>
        <w:tab/>
        <w:t xml:space="preserve">The classes collaborate with one another at some level, most noticeably the objects contract, fulltime and </w:t>
      </w:r>
      <w:proofErr w:type="spellStart"/>
      <w:r>
        <w:t>parttime</w:t>
      </w:r>
      <w:proofErr w:type="spellEnd"/>
      <w:r>
        <w:t xml:space="preserve"> are all subclasses and inherit attributes and methods from the lecturer superclass object. </w:t>
      </w:r>
      <w:r w:rsidRPr="00B910A6">
        <w:t>This offers several benefits to the software system by allowing the subclass to all be recognized as there superclass at some level whilst still being distinguishable from one another. It also reduces repeated code between the different subclass objects as they all need to be able store the same attributes</w:t>
      </w:r>
      <w:r>
        <w:t xml:space="preserve">, </w:t>
      </w:r>
      <w:proofErr w:type="spellStart"/>
      <w:r>
        <w:t>staff_id</w:t>
      </w:r>
      <w:proofErr w:type="spellEnd"/>
      <w:r>
        <w:t xml:space="preserve">, </w:t>
      </w:r>
      <w:proofErr w:type="spellStart"/>
      <w:r w:rsidRPr="00B910A6">
        <w:t>lecturerType</w:t>
      </w:r>
      <w:proofErr w:type="spellEnd"/>
      <w:r w:rsidRPr="00B910A6">
        <w:t xml:space="preserve">, name, address, phone, email, </w:t>
      </w:r>
      <w:proofErr w:type="spellStart"/>
      <w:r w:rsidRPr="00B910A6">
        <w:t>start_date</w:t>
      </w:r>
      <w:proofErr w:type="spellEnd"/>
      <w:r w:rsidRPr="00B910A6">
        <w:t>, department</w:t>
      </w:r>
      <w:r>
        <w:t xml:space="preserve"> </w:t>
      </w:r>
      <w:r w:rsidRPr="00B910A6">
        <w:t>and have access to the same methods regarding those attributes.</w:t>
      </w:r>
    </w:p>
    <w:p w14:paraId="3F0EA606" w14:textId="300415AA" w:rsidR="00FF5F71" w:rsidRDefault="00FF5F71" w:rsidP="00B910A6"/>
    <w:p w14:paraId="27BFDA4C" w14:textId="7A3240DA" w:rsidR="00FF5F71" w:rsidRDefault="00FF5F71" w:rsidP="00FF5F71">
      <w:pPr>
        <w:pStyle w:val="Heading2"/>
      </w:pPr>
      <w:bookmarkStart w:id="12" w:name="_Toc7961354"/>
      <w:r>
        <w:t>System Description (Main components and functionalities)</w:t>
      </w:r>
      <w:bookmarkEnd w:id="12"/>
    </w:p>
    <w:p w14:paraId="74EED6F0" w14:textId="1B2062D5" w:rsidR="00FF5F71" w:rsidRDefault="00FF5F71" w:rsidP="00FF5F71">
      <w:r>
        <w:tab/>
        <w:t>The system is comprised of various components and functionalities, designed to facilitate a university’s need to keep tracking of the lectures of different departments. The system allows member of the Human Resources team to:</w:t>
      </w:r>
    </w:p>
    <w:p w14:paraId="447C340F" w14:textId="51921909" w:rsidR="00FF5F71" w:rsidRDefault="00FF5F71" w:rsidP="00FF5F71">
      <w:pPr>
        <w:pStyle w:val="ListParagraph"/>
        <w:numPr>
          <w:ilvl w:val="0"/>
          <w:numId w:val="31"/>
        </w:numPr>
      </w:pPr>
      <w:r>
        <w:t>Log onto the system with the username ‘staff’ and password ‘staff’.</w:t>
      </w:r>
    </w:p>
    <w:p w14:paraId="6CD75B5D" w14:textId="5AF675C5" w:rsidR="00FF5F71" w:rsidRDefault="00FF5F71" w:rsidP="00FF5F71">
      <w:pPr>
        <w:pStyle w:val="ListParagraph"/>
        <w:numPr>
          <w:ilvl w:val="0"/>
          <w:numId w:val="31"/>
        </w:numPr>
      </w:pPr>
      <w:r>
        <w:t>Exit the system</w:t>
      </w:r>
    </w:p>
    <w:p w14:paraId="3C10ECD3" w14:textId="0BA02AAB" w:rsidR="00FF5F71" w:rsidRDefault="00FF5F71" w:rsidP="00FF5F71">
      <w:pPr>
        <w:pStyle w:val="ListParagraph"/>
        <w:numPr>
          <w:ilvl w:val="0"/>
          <w:numId w:val="31"/>
        </w:numPr>
      </w:pPr>
      <w:r>
        <w:t xml:space="preserve">Add </w:t>
      </w:r>
      <w:r w:rsidR="00CE308B">
        <w:t xml:space="preserve">different types of </w:t>
      </w:r>
      <w:r>
        <w:t>lectures to the system</w:t>
      </w:r>
    </w:p>
    <w:p w14:paraId="690FBF5F" w14:textId="58AF612E" w:rsidR="00FF5F71" w:rsidRDefault="00FF5F71" w:rsidP="00FF5F71">
      <w:pPr>
        <w:pStyle w:val="ListParagraph"/>
        <w:numPr>
          <w:ilvl w:val="0"/>
          <w:numId w:val="31"/>
        </w:numPr>
      </w:pPr>
      <w:r>
        <w:t>Remove lectures from the system</w:t>
      </w:r>
    </w:p>
    <w:p w14:paraId="7A6D10E8" w14:textId="670886FB" w:rsidR="00FF5F71" w:rsidRDefault="00CE308B" w:rsidP="00FF5F71">
      <w:pPr>
        <w:pStyle w:val="ListParagraph"/>
        <w:numPr>
          <w:ilvl w:val="0"/>
          <w:numId w:val="31"/>
        </w:numPr>
      </w:pPr>
      <w:r>
        <w:t>Change</w:t>
      </w:r>
      <w:r w:rsidR="00FF5F71">
        <w:t xml:space="preserve"> </w:t>
      </w:r>
      <w:r>
        <w:t xml:space="preserve">details of a </w:t>
      </w:r>
      <w:r w:rsidR="00FF5F71">
        <w:t>lecture</w:t>
      </w:r>
      <w:r>
        <w:t>r</w:t>
      </w:r>
    </w:p>
    <w:p w14:paraId="730D435B" w14:textId="5135F1F4" w:rsidR="00FF5F71" w:rsidRDefault="00FF5F71" w:rsidP="00FF5F71">
      <w:pPr>
        <w:pStyle w:val="ListParagraph"/>
        <w:numPr>
          <w:ilvl w:val="0"/>
          <w:numId w:val="31"/>
        </w:numPr>
      </w:pPr>
      <w:r>
        <w:lastRenderedPageBreak/>
        <w:t>Add departments to the system</w:t>
      </w:r>
    </w:p>
    <w:p w14:paraId="0C51D1D5" w14:textId="4D2F2F5D" w:rsidR="00FF5F71" w:rsidRDefault="00CE308B" w:rsidP="00FF5F71">
      <w:pPr>
        <w:pStyle w:val="ListParagraph"/>
        <w:numPr>
          <w:ilvl w:val="0"/>
          <w:numId w:val="31"/>
        </w:numPr>
      </w:pPr>
      <w:r>
        <w:t>Change details of a department</w:t>
      </w:r>
    </w:p>
    <w:p w14:paraId="2638D702" w14:textId="7AA79E21" w:rsidR="00CE308B" w:rsidRDefault="00CE308B" w:rsidP="00FF5F71">
      <w:pPr>
        <w:pStyle w:val="ListParagraph"/>
        <w:numPr>
          <w:ilvl w:val="0"/>
          <w:numId w:val="31"/>
        </w:numPr>
      </w:pPr>
      <w:r>
        <w:t>Remove a department</w:t>
      </w:r>
    </w:p>
    <w:p w14:paraId="0B6A5280" w14:textId="6410F295" w:rsidR="00CE308B" w:rsidRDefault="00CE308B" w:rsidP="00FF5F71">
      <w:pPr>
        <w:pStyle w:val="ListParagraph"/>
        <w:numPr>
          <w:ilvl w:val="0"/>
          <w:numId w:val="31"/>
        </w:numPr>
      </w:pPr>
      <w:r>
        <w:t>View all the lectures in the system</w:t>
      </w:r>
    </w:p>
    <w:p w14:paraId="1051658B" w14:textId="02D0F159" w:rsidR="00CE308B" w:rsidRDefault="00CE308B" w:rsidP="00CE308B">
      <w:pPr>
        <w:pStyle w:val="ListParagraph"/>
        <w:numPr>
          <w:ilvl w:val="0"/>
          <w:numId w:val="31"/>
        </w:numPr>
      </w:pPr>
      <w:r>
        <w:t>View all the departments in the system</w:t>
      </w:r>
    </w:p>
    <w:p w14:paraId="21954D87" w14:textId="4B6E95E4" w:rsidR="00CE308B" w:rsidRDefault="00CE308B" w:rsidP="00CE308B">
      <w:pPr>
        <w:ind w:left="720"/>
      </w:pPr>
      <w:r>
        <w:t xml:space="preserve">The </w:t>
      </w:r>
      <w:r w:rsidR="00DC38DF">
        <w:t>system also allows department secretaries to:</w:t>
      </w:r>
    </w:p>
    <w:p w14:paraId="6C791B06" w14:textId="35CADDC2" w:rsidR="00DC38DF" w:rsidRDefault="00DC38DF" w:rsidP="00DC38DF">
      <w:pPr>
        <w:pStyle w:val="ListParagraph"/>
        <w:numPr>
          <w:ilvl w:val="0"/>
          <w:numId w:val="31"/>
        </w:numPr>
      </w:pPr>
      <w:r>
        <w:t>Log onto the system with a username and password that is stored in the department</w:t>
      </w:r>
    </w:p>
    <w:p w14:paraId="42AA243B" w14:textId="5198D63A" w:rsidR="00DC38DF" w:rsidRDefault="00DC38DF" w:rsidP="00DC38DF">
      <w:pPr>
        <w:pStyle w:val="ListParagraph"/>
        <w:numPr>
          <w:ilvl w:val="0"/>
          <w:numId w:val="31"/>
        </w:numPr>
      </w:pPr>
      <w:r>
        <w:t>Exit the system</w:t>
      </w:r>
    </w:p>
    <w:p w14:paraId="6F5F5917" w14:textId="72B9A0BC" w:rsidR="00DC38DF" w:rsidRDefault="00DC38DF" w:rsidP="00DC38DF">
      <w:pPr>
        <w:pStyle w:val="ListParagraph"/>
        <w:numPr>
          <w:ilvl w:val="0"/>
          <w:numId w:val="31"/>
        </w:numPr>
      </w:pPr>
      <w:r>
        <w:t>Show details of all types of lecturers</w:t>
      </w:r>
    </w:p>
    <w:p w14:paraId="27B6AF11" w14:textId="19018221" w:rsidR="00B25530" w:rsidRDefault="00B25530" w:rsidP="00B25530">
      <w:pPr>
        <w:pStyle w:val="ListParagraph"/>
        <w:numPr>
          <w:ilvl w:val="0"/>
          <w:numId w:val="31"/>
        </w:numPr>
      </w:pPr>
      <w:r>
        <w:t>Query a specific lecture’s details by the id (on the edit)</w:t>
      </w:r>
    </w:p>
    <w:p w14:paraId="69E9FD22" w14:textId="72FD3D69" w:rsidR="00B25530" w:rsidRDefault="00B25530" w:rsidP="00B25530"/>
    <w:p w14:paraId="7829D8FB" w14:textId="0324FB34" w:rsidR="00B25530" w:rsidRDefault="00B25530" w:rsidP="00B25530">
      <w:pPr>
        <w:pStyle w:val="Heading1"/>
      </w:pPr>
      <w:bookmarkStart w:id="13" w:name="_Toc7961355"/>
      <w:r>
        <w:t>User guide</w:t>
      </w:r>
      <w:bookmarkEnd w:id="13"/>
    </w:p>
    <w:p w14:paraId="3CC5A2BA" w14:textId="55C30087" w:rsidR="00B25530" w:rsidRDefault="00203EFD" w:rsidP="002B7CC9">
      <w:pPr>
        <w:ind w:firstLine="720"/>
      </w:pPr>
      <w:r>
        <w:t>To begin using the system as a Human Resources member, the user first needs to login by entering the username ‘staff’ and the password ‘staff’ in their respective text fields</w:t>
      </w:r>
      <w:r w:rsidR="009136FC">
        <w:t xml:space="preserve"> (as seen in the image below)</w:t>
      </w:r>
      <w:r>
        <w:t xml:space="preserve">. If, however a user wants to login to the system as a department secretary, they will need to use the username and password chosen for they department when it was added to the system. (example the design </w:t>
      </w:r>
      <w:r w:rsidR="009136FC">
        <w:t>department username</w:t>
      </w:r>
      <w:r>
        <w:t xml:space="preserve"> ‘</w:t>
      </w:r>
      <w:proofErr w:type="spellStart"/>
      <w:r>
        <w:t>artsDesign</w:t>
      </w:r>
      <w:proofErr w:type="spellEnd"/>
      <w:r w:rsidR="009136FC">
        <w:t>’ and password ‘design’</w:t>
      </w:r>
      <w:r>
        <w:t>)</w:t>
      </w:r>
      <w:r w:rsidR="009136FC">
        <w:t>. Once both strings are input into the text fields, the use should left click the button ‘Login’ which will verify the input string and load up the next frame, assuming the input strings are valid.</w:t>
      </w:r>
    </w:p>
    <w:p w14:paraId="517DB7D3" w14:textId="012902C7" w:rsidR="009136FC" w:rsidRDefault="009136FC" w:rsidP="00B25530">
      <w:r>
        <w:rPr>
          <w:noProof/>
        </w:rPr>
        <w:drawing>
          <wp:inline distT="0" distB="0" distL="0" distR="0" wp14:anchorId="1D5C4637" wp14:editId="08495F73">
            <wp:extent cx="276225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552" t="31352" r="36458" b="36702"/>
                    <a:stretch/>
                  </pic:blipFill>
                  <pic:spPr bwMode="auto">
                    <a:xfrm>
                      <a:off x="0" y="0"/>
                      <a:ext cx="2762250" cy="1838325"/>
                    </a:xfrm>
                    <a:prstGeom prst="rect">
                      <a:avLst/>
                    </a:prstGeom>
                    <a:ln>
                      <a:noFill/>
                    </a:ln>
                    <a:extLst>
                      <a:ext uri="{53640926-AAD7-44D8-BBD7-CCE9431645EC}">
                        <a14:shadowObscured xmlns:a14="http://schemas.microsoft.com/office/drawing/2010/main"/>
                      </a:ext>
                    </a:extLst>
                  </pic:spPr>
                </pic:pic>
              </a:graphicData>
            </a:graphic>
          </wp:inline>
        </w:drawing>
      </w:r>
    </w:p>
    <w:p w14:paraId="2F28B28A" w14:textId="77E3C7D3" w:rsidR="009136FC" w:rsidRDefault="002B7CC9" w:rsidP="002B7CC9">
      <w:pPr>
        <w:ind w:firstLine="720"/>
      </w:pPr>
      <w:r>
        <w:t>If</w:t>
      </w:r>
      <w:r w:rsidR="009136FC">
        <w:t xml:space="preserve"> the user managed to login successfully as a HR member, they will be greeted by a new frame with a variety of new components </w:t>
      </w:r>
      <w:r>
        <w:t>displayed. Notably, the header whit a menu bar with three menu options ‘Account’, ‘Department’, ‘Lecturers’. These menu items determine what information is being displayed within the frame</w:t>
      </w:r>
      <w:r w:rsidR="00BC0FC8">
        <w:t>.</w:t>
      </w:r>
    </w:p>
    <w:p w14:paraId="7875F491" w14:textId="39C53D1D" w:rsidR="00BC0FC8" w:rsidRDefault="00BC0FC8" w:rsidP="002B7CC9">
      <w:pPr>
        <w:ind w:firstLine="720"/>
      </w:pPr>
      <w:r>
        <w:rPr>
          <w:noProof/>
        </w:rPr>
        <w:lastRenderedPageBreak/>
        <w:drawing>
          <wp:inline distT="0" distB="0" distL="0" distR="0" wp14:anchorId="5EC64D49" wp14:editId="3BB61223">
            <wp:extent cx="5029713"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361" t="1235" r="17187" b="7060"/>
                    <a:stretch/>
                  </pic:blipFill>
                  <pic:spPr bwMode="auto">
                    <a:xfrm>
                      <a:off x="0" y="0"/>
                      <a:ext cx="5052458" cy="3980319"/>
                    </a:xfrm>
                    <a:prstGeom prst="rect">
                      <a:avLst/>
                    </a:prstGeom>
                    <a:ln>
                      <a:noFill/>
                    </a:ln>
                    <a:extLst>
                      <a:ext uri="{53640926-AAD7-44D8-BBD7-CCE9431645EC}">
                        <a14:shadowObscured xmlns:a14="http://schemas.microsoft.com/office/drawing/2010/main"/>
                      </a:ext>
                    </a:extLst>
                  </pic:spPr>
                </pic:pic>
              </a:graphicData>
            </a:graphic>
          </wp:inline>
        </w:drawing>
      </w:r>
    </w:p>
    <w:p w14:paraId="4132D1B5" w14:textId="2EDDF4C2" w:rsidR="00BC0FC8" w:rsidRDefault="00BC0FC8" w:rsidP="002B7CC9">
      <w:pPr>
        <w:ind w:firstLine="720"/>
      </w:pPr>
    </w:p>
    <w:p w14:paraId="5EA8F118" w14:textId="6D648722" w:rsidR="002B7CC9" w:rsidRDefault="00BC0FC8" w:rsidP="002B7CC9">
      <w:pPr>
        <w:ind w:firstLine="720"/>
      </w:pPr>
      <w:r>
        <w:t xml:space="preserve">Both the ‘Lecturers’ </w:t>
      </w:r>
      <w:r w:rsidR="00190D48">
        <w:t xml:space="preserve">and </w:t>
      </w:r>
      <w:r w:rsidR="002B7CC9">
        <w:t>‘</w:t>
      </w:r>
      <w:r w:rsidR="00190D48">
        <w:t>Department’</w:t>
      </w:r>
      <w:r>
        <w:t xml:space="preserve"> item display a dropdown list that contains the view, add and edit links.</w:t>
      </w:r>
      <w:r w:rsidR="00190D48">
        <w:t xml:space="preserve"> This links contains different forms for different proposes. </w:t>
      </w:r>
    </w:p>
    <w:p w14:paraId="5B5B9DF8" w14:textId="7A9731E7" w:rsidR="004A647A" w:rsidRDefault="004A647A" w:rsidP="004A647A">
      <w:pPr>
        <w:ind w:firstLine="720"/>
      </w:pPr>
      <w:r>
        <w:t>So, if we want to add a new lecture or department, we select the add item.</w:t>
      </w:r>
    </w:p>
    <w:p w14:paraId="62ABD25E" w14:textId="014334CA" w:rsidR="004A647A" w:rsidRDefault="004A647A" w:rsidP="004A647A">
      <w:pPr>
        <w:ind w:firstLine="720"/>
      </w:pPr>
      <w:r>
        <w:rPr>
          <w:noProof/>
        </w:rPr>
        <w:drawing>
          <wp:anchor distT="0" distB="0" distL="114300" distR="114300" simplePos="0" relativeHeight="251659264" behindDoc="1" locked="0" layoutInCell="1" allowOverlap="1" wp14:anchorId="0FC188E8" wp14:editId="5DE70AB5">
            <wp:simplePos x="0" y="0"/>
            <wp:positionH relativeFrom="column">
              <wp:posOffset>2466975</wp:posOffset>
            </wp:positionH>
            <wp:positionV relativeFrom="paragraph">
              <wp:posOffset>387985</wp:posOffset>
            </wp:positionV>
            <wp:extent cx="3648075" cy="2828925"/>
            <wp:effectExtent l="0" t="0" r="9525" b="9525"/>
            <wp:wrapTight wrapText="bothSides">
              <wp:wrapPolygon edited="0">
                <wp:start x="0" y="0"/>
                <wp:lineTo x="0" y="21527"/>
                <wp:lineTo x="21544" y="21527"/>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67" t="1544" r="16840" b="6751"/>
                    <a:stretch/>
                  </pic:blipFill>
                  <pic:spPr bwMode="auto">
                    <a:xfrm>
                      <a:off x="0" y="0"/>
                      <a:ext cx="3648075" cy="282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15E6C50" wp14:editId="18F33C3B">
            <wp:simplePos x="0" y="0"/>
            <wp:positionH relativeFrom="margin">
              <wp:posOffset>-285750</wp:posOffset>
            </wp:positionH>
            <wp:positionV relativeFrom="paragraph">
              <wp:posOffset>111760</wp:posOffset>
            </wp:positionV>
            <wp:extent cx="3619500" cy="2809875"/>
            <wp:effectExtent l="0" t="0" r="0" b="9525"/>
            <wp:wrapTight wrapText="bothSides">
              <wp:wrapPolygon edited="0">
                <wp:start x="0" y="0"/>
                <wp:lineTo x="0" y="21527"/>
                <wp:lineTo x="21486" y="21527"/>
                <wp:lineTo x="2148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014" t="1853" r="17014" b="7059"/>
                    <a:stretch/>
                  </pic:blipFill>
                  <pic:spPr bwMode="auto">
                    <a:xfrm>
                      <a:off x="0" y="0"/>
                      <a:ext cx="3619500" cy="2809875"/>
                    </a:xfrm>
                    <a:prstGeom prst="rect">
                      <a:avLst/>
                    </a:prstGeom>
                    <a:ln>
                      <a:noFill/>
                    </a:ln>
                    <a:extLst>
                      <a:ext uri="{53640926-AAD7-44D8-BBD7-CCE9431645EC}">
                        <a14:shadowObscured xmlns:a14="http://schemas.microsoft.com/office/drawing/2010/main"/>
                      </a:ext>
                    </a:extLst>
                  </pic:spPr>
                </pic:pic>
              </a:graphicData>
            </a:graphic>
          </wp:anchor>
        </w:drawing>
      </w:r>
    </w:p>
    <w:p w14:paraId="44C9098B" w14:textId="0A4CDB83" w:rsidR="002B7CC9" w:rsidRDefault="002B7CC9" w:rsidP="004A647A">
      <w:pPr>
        <w:ind w:firstLine="720"/>
      </w:pPr>
    </w:p>
    <w:p w14:paraId="418DF7EC" w14:textId="0BD35E46" w:rsidR="004A647A" w:rsidRDefault="004A647A" w:rsidP="004A647A">
      <w:r>
        <w:lastRenderedPageBreak/>
        <w:t>Once we insert the data and click on the add button the panel will refresh</w:t>
      </w:r>
      <w:r w:rsidR="00F156C4">
        <w:t xml:space="preserve"> and clean all the fields.</w:t>
      </w:r>
    </w:p>
    <w:p w14:paraId="16AC2E95" w14:textId="0EB644D8" w:rsidR="00E56CE4" w:rsidRDefault="00F156C4" w:rsidP="004A647A">
      <w:r>
        <w:tab/>
        <w:t xml:space="preserve">To remove or edit the panel is the same. The panel is similar except for the use of combo boxes to get the </w:t>
      </w:r>
      <w:proofErr w:type="spellStart"/>
      <w:r>
        <w:t>staff_id</w:t>
      </w:r>
      <w:proofErr w:type="spellEnd"/>
      <w:r>
        <w:t xml:space="preserve"> in the case of the lecturer and the name in the department. This combo boxes help us to get all the information of a lecture or department through they id or name. </w:t>
      </w:r>
      <w:r w:rsidR="00E56CE4">
        <w:t>So,</w:t>
      </w:r>
      <w:r>
        <w:t xml:space="preserve"> if we want to edit the Design department, we only </w:t>
      </w:r>
      <w:proofErr w:type="gramStart"/>
      <w:r>
        <w:t>have to</w:t>
      </w:r>
      <w:proofErr w:type="gramEnd"/>
      <w:r>
        <w:t xml:space="preserve"> select it and all information of that department </w:t>
      </w:r>
      <w:r w:rsidR="00E56CE4">
        <w:t>comes up helping us to edit without errors.</w:t>
      </w:r>
    </w:p>
    <w:p w14:paraId="46D4503D" w14:textId="5C6CBD18" w:rsidR="00F156C4" w:rsidRDefault="00E56CE4" w:rsidP="004A647A">
      <w:r>
        <w:rPr>
          <w:noProof/>
        </w:rPr>
        <w:drawing>
          <wp:inline distT="0" distB="0" distL="0" distR="0" wp14:anchorId="427FBF75" wp14:editId="50BF7808">
            <wp:extent cx="5072142"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14" t="1236" r="17014" b="6443"/>
                    <a:stretch/>
                  </pic:blipFill>
                  <pic:spPr bwMode="auto">
                    <a:xfrm>
                      <a:off x="0" y="0"/>
                      <a:ext cx="5091557" cy="4006251"/>
                    </a:xfrm>
                    <a:prstGeom prst="rect">
                      <a:avLst/>
                    </a:prstGeom>
                    <a:ln>
                      <a:noFill/>
                    </a:ln>
                    <a:extLst>
                      <a:ext uri="{53640926-AAD7-44D8-BBD7-CCE9431645EC}">
                        <a14:shadowObscured xmlns:a14="http://schemas.microsoft.com/office/drawing/2010/main"/>
                      </a:ext>
                    </a:extLst>
                  </pic:spPr>
                </pic:pic>
              </a:graphicData>
            </a:graphic>
          </wp:inline>
        </w:drawing>
      </w:r>
      <w:r w:rsidR="00F156C4">
        <w:t xml:space="preserve"> </w:t>
      </w:r>
    </w:p>
    <w:p w14:paraId="529F3B07" w14:textId="0023EC32" w:rsidR="00E56CE4" w:rsidRDefault="00E56CE4" w:rsidP="004A647A">
      <w:r>
        <w:t>After changing what we wanted to change, we can confirm if the changes happened on the view item. The view is where the files are displayed, if we go to the department view, we can see all the departments in the department files. If we go to the lecturer’s view a list of all lectures is showed.</w:t>
      </w:r>
    </w:p>
    <w:p w14:paraId="7D28EE29" w14:textId="66AEC04D" w:rsidR="00E56CE4" w:rsidRDefault="00E56CE4" w:rsidP="004A647A">
      <w:r>
        <w:rPr>
          <w:noProof/>
        </w:rPr>
        <w:lastRenderedPageBreak/>
        <w:drawing>
          <wp:anchor distT="0" distB="0" distL="114300" distR="114300" simplePos="0" relativeHeight="251661312" behindDoc="1" locked="0" layoutInCell="1" allowOverlap="1" wp14:anchorId="108788E8" wp14:editId="31D292AC">
            <wp:simplePos x="0" y="0"/>
            <wp:positionH relativeFrom="column">
              <wp:posOffset>552450</wp:posOffset>
            </wp:positionH>
            <wp:positionV relativeFrom="paragraph">
              <wp:posOffset>1607820</wp:posOffset>
            </wp:positionV>
            <wp:extent cx="5838825" cy="4544695"/>
            <wp:effectExtent l="0" t="0" r="9525" b="8255"/>
            <wp:wrapTight wrapText="bothSides">
              <wp:wrapPolygon edited="0">
                <wp:start x="0" y="0"/>
                <wp:lineTo x="0" y="21549"/>
                <wp:lineTo x="21565" y="21549"/>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014" t="1544" r="17187" b="7370"/>
                    <a:stretch/>
                  </pic:blipFill>
                  <pic:spPr bwMode="auto">
                    <a:xfrm>
                      <a:off x="0" y="0"/>
                      <a:ext cx="5838825" cy="454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6263DBE2" wp14:editId="05F4385A">
            <wp:simplePos x="0" y="0"/>
            <wp:positionH relativeFrom="column">
              <wp:posOffset>-638175</wp:posOffset>
            </wp:positionH>
            <wp:positionV relativeFrom="paragraph">
              <wp:posOffset>190500</wp:posOffset>
            </wp:positionV>
            <wp:extent cx="5331243" cy="4162425"/>
            <wp:effectExtent l="0" t="0" r="3175" b="0"/>
            <wp:wrapTight wrapText="bothSides">
              <wp:wrapPolygon edited="0">
                <wp:start x="0" y="0"/>
                <wp:lineTo x="0" y="21452"/>
                <wp:lineTo x="21536" y="21452"/>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61" t="1665" r="17109" b="6786"/>
                    <a:stretch/>
                  </pic:blipFill>
                  <pic:spPr bwMode="auto">
                    <a:xfrm>
                      <a:off x="0" y="0"/>
                      <a:ext cx="5331243" cy="4162425"/>
                    </a:xfrm>
                    <a:prstGeom prst="rect">
                      <a:avLst/>
                    </a:prstGeom>
                    <a:ln>
                      <a:noFill/>
                    </a:ln>
                    <a:extLst>
                      <a:ext uri="{53640926-AAD7-44D8-BBD7-CCE9431645EC}">
                        <a14:shadowObscured xmlns:a14="http://schemas.microsoft.com/office/drawing/2010/main"/>
                      </a:ext>
                    </a:extLst>
                  </pic:spPr>
                </pic:pic>
              </a:graphicData>
            </a:graphic>
          </wp:anchor>
        </w:drawing>
      </w:r>
    </w:p>
    <w:p w14:paraId="59143CFD" w14:textId="787488C7" w:rsidR="00E56CE4" w:rsidRPr="00E56CE4" w:rsidRDefault="00E56CE4" w:rsidP="00E56CE4"/>
    <w:p w14:paraId="29B03673" w14:textId="6825B2DD" w:rsidR="00E56CE4" w:rsidRPr="00E56CE4" w:rsidRDefault="00E56CE4" w:rsidP="00E56CE4"/>
    <w:p w14:paraId="094BC75E" w14:textId="3B2C1706" w:rsidR="00E56CE4" w:rsidRPr="00E56CE4" w:rsidRDefault="00E56CE4" w:rsidP="00E56CE4"/>
    <w:p w14:paraId="257C0BA9" w14:textId="22D81B01" w:rsidR="00E56CE4" w:rsidRPr="00E56CE4" w:rsidRDefault="00E56CE4" w:rsidP="00E56CE4"/>
    <w:p w14:paraId="5790A936" w14:textId="63B87121" w:rsidR="00E56CE4" w:rsidRPr="00E56CE4" w:rsidRDefault="00E56CE4" w:rsidP="00E56CE4"/>
    <w:p w14:paraId="35D8EA23" w14:textId="5D9B10D0" w:rsidR="00E56CE4" w:rsidRPr="00E56CE4" w:rsidRDefault="00E56CE4" w:rsidP="00E56CE4"/>
    <w:p w14:paraId="20E0DC13" w14:textId="6D677694" w:rsidR="00E56CE4" w:rsidRPr="00E56CE4" w:rsidRDefault="00E56CE4" w:rsidP="00E56CE4"/>
    <w:p w14:paraId="353CF604" w14:textId="7EB6C0CE" w:rsidR="00E56CE4" w:rsidRPr="00E56CE4" w:rsidRDefault="00E56CE4" w:rsidP="00E56CE4"/>
    <w:p w14:paraId="440F985F" w14:textId="25553FF7" w:rsidR="00E56CE4" w:rsidRPr="00E56CE4" w:rsidRDefault="00E56CE4" w:rsidP="00E56CE4"/>
    <w:p w14:paraId="5283BD32" w14:textId="22FE1888" w:rsidR="00E56CE4" w:rsidRPr="00E56CE4" w:rsidRDefault="00E56CE4" w:rsidP="00E56CE4"/>
    <w:p w14:paraId="08FFEC6E" w14:textId="5D1DF553" w:rsidR="00E56CE4" w:rsidRPr="00E56CE4" w:rsidRDefault="00E56CE4" w:rsidP="00E56CE4"/>
    <w:p w14:paraId="61596849" w14:textId="3E02B161" w:rsidR="00E56CE4" w:rsidRPr="00E56CE4" w:rsidRDefault="00E56CE4" w:rsidP="00E56CE4"/>
    <w:p w14:paraId="085BAF8E" w14:textId="406AA1D8" w:rsidR="00E56CE4" w:rsidRPr="00E56CE4" w:rsidRDefault="00E56CE4" w:rsidP="00E56CE4"/>
    <w:p w14:paraId="04AF186C" w14:textId="63DAA0C3" w:rsidR="00E56CE4" w:rsidRPr="00E56CE4" w:rsidRDefault="00C3766D" w:rsidP="00E56CE4">
      <w:r>
        <w:t>However,</w:t>
      </w:r>
      <w:r w:rsidR="00E56CE4">
        <w:t xml:space="preserve"> if we are logged in as a department secretary the only menus options that we have are ‘Account</w:t>
      </w:r>
      <w:r>
        <w:t xml:space="preserve">’ and ‘Lecturers’. Unlike the HR staff the secretaries are only supposed to see the lecturers view and on they view only they are only able to see the lectures that work on they department. </w:t>
      </w:r>
    </w:p>
    <w:p w14:paraId="253FCA92" w14:textId="77777777" w:rsidR="001C66D5" w:rsidRDefault="00C3766D" w:rsidP="001C66D5">
      <w:r>
        <w:tab/>
        <w:t>The ‘Account’ item allows the user to logout and save all alterations they did to lecturers or departments. Although that the system is also really to save everything if the system is closes improperly.</w:t>
      </w:r>
    </w:p>
    <w:p w14:paraId="26E86BBB" w14:textId="77777777" w:rsidR="001C66D5" w:rsidRDefault="001C66D5">
      <w:r>
        <w:br w:type="page"/>
      </w:r>
    </w:p>
    <w:p w14:paraId="28E3793E" w14:textId="77777777" w:rsidR="00527492" w:rsidRDefault="00527492" w:rsidP="00527492">
      <w:pPr>
        <w:pStyle w:val="Heading1"/>
      </w:pPr>
      <w:bookmarkStart w:id="14" w:name="_Toc7961356"/>
      <w:r>
        <w:lastRenderedPageBreak/>
        <w:t>Testing</w:t>
      </w:r>
      <w:bookmarkEnd w:id="14"/>
    </w:p>
    <w:tbl>
      <w:tblPr>
        <w:tblStyle w:val="TableGrid"/>
        <w:tblW w:w="0" w:type="auto"/>
        <w:tblLook w:val="04A0" w:firstRow="1" w:lastRow="0" w:firstColumn="1" w:lastColumn="0" w:noHBand="0" w:noVBand="1"/>
      </w:tblPr>
      <w:tblGrid>
        <w:gridCol w:w="2157"/>
        <w:gridCol w:w="2157"/>
        <w:gridCol w:w="2158"/>
        <w:gridCol w:w="2158"/>
      </w:tblGrid>
      <w:tr w:rsidR="00527492" w14:paraId="356A6937" w14:textId="77777777" w:rsidTr="00527492">
        <w:tc>
          <w:tcPr>
            <w:tcW w:w="2157" w:type="dxa"/>
          </w:tcPr>
          <w:p w14:paraId="0C02F94E" w14:textId="37D160BA" w:rsidR="00527492" w:rsidRDefault="00527492" w:rsidP="00527492">
            <w:r>
              <w:t>Test</w:t>
            </w:r>
          </w:p>
        </w:tc>
        <w:tc>
          <w:tcPr>
            <w:tcW w:w="2157" w:type="dxa"/>
          </w:tcPr>
          <w:p w14:paraId="6922EB18" w14:textId="133B8256" w:rsidR="00527492" w:rsidRDefault="00527492" w:rsidP="00527492">
            <w:r>
              <w:t>Expected Result</w:t>
            </w:r>
          </w:p>
        </w:tc>
        <w:tc>
          <w:tcPr>
            <w:tcW w:w="2158" w:type="dxa"/>
          </w:tcPr>
          <w:p w14:paraId="7BA1D5AD" w14:textId="414B9239" w:rsidR="00527492" w:rsidRDefault="00527492" w:rsidP="00527492">
            <w:r>
              <w:t>Actual Result</w:t>
            </w:r>
          </w:p>
        </w:tc>
        <w:tc>
          <w:tcPr>
            <w:tcW w:w="2158" w:type="dxa"/>
          </w:tcPr>
          <w:p w14:paraId="0A8F4583" w14:textId="2575532C" w:rsidR="00527492" w:rsidRDefault="00527492" w:rsidP="00527492">
            <w:r>
              <w:t>A</w:t>
            </w:r>
            <w:r w:rsidR="0076473A">
              <w:t>ction/Potential Fix</w:t>
            </w:r>
          </w:p>
        </w:tc>
      </w:tr>
      <w:tr w:rsidR="00527492" w14:paraId="0525E8E4" w14:textId="77777777" w:rsidTr="00527492">
        <w:tc>
          <w:tcPr>
            <w:tcW w:w="2157" w:type="dxa"/>
          </w:tcPr>
          <w:p w14:paraId="1BF66838" w14:textId="77777777" w:rsidR="00527492" w:rsidRDefault="0076473A" w:rsidP="00527492">
            <w:r>
              <w:t>Valid login (HR)</w:t>
            </w:r>
          </w:p>
          <w:p w14:paraId="0AA78B27" w14:textId="77777777" w:rsidR="0076473A" w:rsidRDefault="0076473A" w:rsidP="00527492"/>
          <w:p w14:paraId="39DD2233" w14:textId="77777777" w:rsidR="0076473A" w:rsidRDefault="0076473A" w:rsidP="00527492">
            <w:r>
              <w:t>Username ‘staff’</w:t>
            </w:r>
          </w:p>
          <w:p w14:paraId="2F9F6C5C" w14:textId="77777777" w:rsidR="0076473A" w:rsidRDefault="0076473A" w:rsidP="00527492">
            <w:r>
              <w:t>Password ‘staff’</w:t>
            </w:r>
          </w:p>
          <w:p w14:paraId="4E53266A" w14:textId="5997CCFA" w:rsidR="0076473A" w:rsidRDefault="0076473A" w:rsidP="00527492"/>
        </w:tc>
        <w:tc>
          <w:tcPr>
            <w:tcW w:w="2157" w:type="dxa"/>
          </w:tcPr>
          <w:p w14:paraId="66F59CA1" w14:textId="30F06727" w:rsidR="00527492" w:rsidRDefault="0076473A" w:rsidP="00527492">
            <w:r>
              <w:t>Login successful – display welcome frame</w:t>
            </w:r>
          </w:p>
        </w:tc>
        <w:tc>
          <w:tcPr>
            <w:tcW w:w="2158" w:type="dxa"/>
          </w:tcPr>
          <w:p w14:paraId="7786AA72" w14:textId="4E281EDF" w:rsidR="00527492" w:rsidRDefault="0076473A" w:rsidP="00527492">
            <w:r>
              <w:rPr>
                <w:noProof/>
              </w:rPr>
              <w:t>As expected.</w:t>
            </w:r>
          </w:p>
        </w:tc>
        <w:tc>
          <w:tcPr>
            <w:tcW w:w="2158" w:type="dxa"/>
          </w:tcPr>
          <w:p w14:paraId="0445CF14" w14:textId="7C514D66" w:rsidR="00527492" w:rsidRDefault="0076473A" w:rsidP="00527492">
            <w:r>
              <w:t>-</w:t>
            </w:r>
          </w:p>
        </w:tc>
      </w:tr>
      <w:tr w:rsidR="00527492" w14:paraId="3C1427F9" w14:textId="77777777" w:rsidTr="00527492">
        <w:tc>
          <w:tcPr>
            <w:tcW w:w="2157" w:type="dxa"/>
          </w:tcPr>
          <w:p w14:paraId="37EC772C" w14:textId="19A96AC6" w:rsidR="00527492" w:rsidRDefault="0076473A" w:rsidP="00527492">
            <w:r>
              <w:t>Valid login (secretary)</w:t>
            </w:r>
          </w:p>
          <w:p w14:paraId="1371FC3C" w14:textId="16E63628" w:rsidR="0076473A" w:rsidRDefault="0076473A" w:rsidP="00527492"/>
          <w:p w14:paraId="18B86464" w14:textId="34A37643" w:rsidR="0076473A" w:rsidRDefault="0076473A" w:rsidP="00527492">
            <w:r>
              <w:t>Username ‘</w:t>
            </w:r>
            <w:r w:rsidRPr="0076473A">
              <w:t>physics</w:t>
            </w:r>
            <w:r>
              <w:t>’</w:t>
            </w:r>
          </w:p>
          <w:p w14:paraId="7DFCBAAF" w14:textId="673FB1D1" w:rsidR="0076473A" w:rsidRDefault="0076473A" w:rsidP="00527492">
            <w:r>
              <w:t>Password ‘</w:t>
            </w:r>
            <w:r w:rsidRPr="0076473A">
              <w:t>physics</w:t>
            </w:r>
            <w:r>
              <w:t>’</w:t>
            </w:r>
          </w:p>
          <w:p w14:paraId="1A643644" w14:textId="7F31E35E" w:rsidR="0076473A" w:rsidRDefault="0076473A" w:rsidP="00527492"/>
        </w:tc>
        <w:tc>
          <w:tcPr>
            <w:tcW w:w="2157" w:type="dxa"/>
          </w:tcPr>
          <w:p w14:paraId="11829477" w14:textId="4D2E8083" w:rsidR="00527492" w:rsidRDefault="0076473A" w:rsidP="00527492">
            <w:r>
              <w:t>Login successful – display welcome frame with only ‘Accounts’ and ‘Lecturers’ on menu bar</w:t>
            </w:r>
          </w:p>
        </w:tc>
        <w:tc>
          <w:tcPr>
            <w:tcW w:w="2158" w:type="dxa"/>
          </w:tcPr>
          <w:p w14:paraId="598650D3" w14:textId="1FAD15C0" w:rsidR="00527492" w:rsidRDefault="0076473A" w:rsidP="00527492">
            <w:r>
              <w:t xml:space="preserve">As </w:t>
            </w:r>
            <w:proofErr w:type="gramStart"/>
            <w:r>
              <w:t>expected</w:t>
            </w:r>
            <w:proofErr w:type="gramEnd"/>
            <w:r>
              <w:t>.</w:t>
            </w:r>
          </w:p>
        </w:tc>
        <w:tc>
          <w:tcPr>
            <w:tcW w:w="2158" w:type="dxa"/>
          </w:tcPr>
          <w:p w14:paraId="10D7A651" w14:textId="79D29BBA" w:rsidR="00527492" w:rsidRDefault="0076473A" w:rsidP="00527492">
            <w:r>
              <w:t>-</w:t>
            </w:r>
          </w:p>
        </w:tc>
      </w:tr>
      <w:tr w:rsidR="00527492" w14:paraId="780B4DCD" w14:textId="77777777" w:rsidTr="00527492">
        <w:tc>
          <w:tcPr>
            <w:tcW w:w="2157" w:type="dxa"/>
          </w:tcPr>
          <w:p w14:paraId="6C4E5E49" w14:textId="70550833" w:rsidR="00527492" w:rsidRDefault="0076473A" w:rsidP="00527492">
            <w:r>
              <w:t>Invalid login (empty text fields)</w:t>
            </w:r>
          </w:p>
        </w:tc>
        <w:tc>
          <w:tcPr>
            <w:tcW w:w="2157" w:type="dxa"/>
          </w:tcPr>
          <w:p w14:paraId="158406C4" w14:textId="274FA601" w:rsidR="00527492" w:rsidRDefault="0076473A" w:rsidP="00527492">
            <w:r>
              <w:t>Console show invalid login error</w:t>
            </w:r>
          </w:p>
        </w:tc>
        <w:tc>
          <w:tcPr>
            <w:tcW w:w="2158" w:type="dxa"/>
          </w:tcPr>
          <w:p w14:paraId="05044494" w14:textId="2037453B" w:rsidR="00527492" w:rsidRDefault="0076473A" w:rsidP="00527492">
            <w:r>
              <w:t xml:space="preserve">As </w:t>
            </w:r>
            <w:proofErr w:type="gramStart"/>
            <w:r>
              <w:t>expected</w:t>
            </w:r>
            <w:proofErr w:type="gramEnd"/>
          </w:p>
        </w:tc>
        <w:tc>
          <w:tcPr>
            <w:tcW w:w="2158" w:type="dxa"/>
          </w:tcPr>
          <w:p w14:paraId="0FC79E29" w14:textId="5DCFDAFC" w:rsidR="0076473A" w:rsidRDefault="0076473A" w:rsidP="00527492"/>
        </w:tc>
      </w:tr>
      <w:tr w:rsidR="0076473A" w14:paraId="7CB8362E" w14:textId="77777777" w:rsidTr="00527492">
        <w:tc>
          <w:tcPr>
            <w:tcW w:w="2157" w:type="dxa"/>
          </w:tcPr>
          <w:p w14:paraId="2C30C28C" w14:textId="0705318A" w:rsidR="0076473A" w:rsidRDefault="00EB6247" w:rsidP="00527492">
            <w:r>
              <w:t>Account -&gt; exit (secretary and HR)</w:t>
            </w:r>
          </w:p>
        </w:tc>
        <w:tc>
          <w:tcPr>
            <w:tcW w:w="2157" w:type="dxa"/>
          </w:tcPr>
          <w:p w14:paraId="65A4463B" w14:textId="0B931FDC" w:rsidR="0076473A" w:rsidRDefault="0076473A" w:rsidP="00527492">
            <w:r>
              <w:t>System closes and alterations are saved</w:t>
            </w:r>
          </w:p>
        </w:tc>
        <w:tc>
          <w:tcPr>
            <w:tcW w:w="2158" w:type="dxa"/>
          </w:tcPr>
          <w:p w14:paraId="6A272950" w14:textId="47F641FA" w:rsidR="0076473A" w:rsidRDefault="0076473A" w:rsidP="00527492">
            <w:r>
              <w:t xml:space="preserve">As </w:t>
            </w:r>
            <w:proofErr w:type="gramStart"/>
            <w:r>
              <w:t>expected</w:t>
            </w:r>
            <w:proofErr w:type="gramEnd"/>
          </w:p>
        </w:tc>
        <w:tc>
          <w:tcPr>
            <w:tcW w:w="2158" w:type="dxa"/>
          </w:tcPr>
          <w:p w14:paraId="7B68C0C5" w14:textId="4D4DF17B" w:rsidR="0076473A" w:rsidRDefault="0076473A" w:rsidP="00527492">
            <w:r>
              <w:t>-</w:t>
            </w:r>
          </w:p>
        </w:tc>
      </w:tr>
      <w:tr w:rsidR="0076473A" w14:paraId="60F18F4A" w14:textId="77777777" w:rsidTr="00527492">
        <w:tc>
          <w:tcPr>
            <w:tcW w:w="2157" w:type="dxa"/>
          </w:tcPr>
          <w:p w14:paraId="6AA28A81" w14:textId="4B0BB4E5" w:rsidR="0076473A" w:rsidRDefault="0076473A" w:rsidP="00527492">
            <w:r>
              <w:t>View lectures (secretary)</w:t>
            </w:r>
          </w:p>
          <w:p w14:paraId="1B27A4E9" w14:textId="77777777" w:rsidR="0076473A" w:rsidRDefault="0076473A" w:rsidP="00527492"/>
          <w:p w14:paraId="0509AD33" w14:textId="03C58A3C" w:rsidR="0076473A" w:rsidRDefault="0076473A" w:rsidP="00527492">
            <w:r>
              <w:t>Physics department secretary</w:t>
            </w:r>
          </w:p>
        </w:tc>
        <w:tc>
          <w:tcPr>
            <w:tcW w:w="2157" w:type="dxa"/>
          </w:tcPr>
          <w:p w14:paraId="5F462D8E" w14:textId="5D1C7F2A" w:rsidR="0076473A" w:rsidRDefault="0076473A" w:rsidP="00527492">
            <w:r>
              <w:t>Only lecturers that are from the physics department</w:t>
            </w:r>
          </w:p>
        </w:tc>
        <w:tc>
          <w:tcPr>
            <w:tcW w:w="2158" w:type="dxa"/>
          </w:tcPr>
          <w:p w14:paraId="224E8AFC" w14:textId="47CA7F7A" w:rsidR="0076473A" w:rsidRDefault="0076473A" w:rsidP="00527492">
            <w:r>
              <w:t xml:space="preserve">As </w:t>
            </w:r>
            <w:proofErr w:type="gramStart"/>
            <w:r>
              <w:t>expected</w:t>
            </w:r>
            <w:proofErr w:type="gramEnd"/>
          </w:p>
        </w:tc>
        <w:tc>
          <w:tcPr>
            <w:tcW w:w="2158" w:type="dxa"/>
          </w:tcPr>
          <w:p w14:paraId="3A36BCB0" w14:textId="4235D779" w:rsidR="0076473A" w:rsidRDefault="0076473A" w:rsidP="00527492">
            <w:r>
              <w:t>-</w:t>
            </w:r>
          </w:p>
        </w:tc>
      </w:tr>
      <w:tr w:rsidR="00EB6247" w14:paraId="19E59A32" w14:textId="77777777" w:rsidTr="00527492">
        <w:tc>
          <w:tcPr>
            <w:tcW w:w="2157" w:type="dxa"/>
          </w:tcPr>
          <w:p w14:paraId="61EED9EB" w14:textId="232B0036" w:rsidR="00EB6247" w:rsidRDefault="00EB6247" w:rsidP="00527492">
            <w:r>
              <w:t>Add lecturer</w:t>
            </w:r>
          </w:p>
          <w:p w14:paraId="6834B355" w14:textId="77777777" w:rsidR="00EB6247" w:rsidRDefault="00EB6247" w:rsidP="00527492">
            <w:r>
              <w:t xml:space="preserve"> </w:t>
            </w:r>
          </w:p>
          <w:p w14:paraId="563CEF79" w14:textId="77777777" w:rsidR="00EB6247" w:rsidRDefault="00EB6247" w:rsidP="00527492">
            <w:proofErr w:type="gramStart"/>
            <w:r>
              <w:t>Id :</w:t>
            </w:r>
            <w:proofErr w:type="gramEnd"/>
            <w:r>
              <w:t xml:space="preserve"> 4</w:t>
            </w:r>
          </w:p>
          <w:p w14:paraId="626454A2" w14:textId="77777777" w:rsidR="00EB6247" w:rsidRDefault="00EB6247" w:rsidP="00527492">
            <w:r>
              <w:t>Type: Part-Time</w:t>
            </w:r>
          </w:p>
          <w:p w14:paraId="6EDA4691" w14:textId="77777777" w:rsidR="00EB6247" w:rsidRDefault="00EB6247" w:rsidP="00527492">
            <w:r>
              <w:t>Name: Ana</w:t>
            </w:r>
          </w:p>
          <w:p w14:paraId="00CDA10A" w14:textId="77777777" w:rsidR="00EB6247" w:rsidRDefault="00EB6247" w:rsidP="00527492">
            <w:r>
              <w:t>Address: 15 Waterside</w:t>
            </w:r>
          </w:p>
          <w:p w14:paraId="238856C8" w14:textId="77777777" w:rsidR="00EB6247" w:rsidRDefault="00EB6247" w:rsidP="00527492">
            <w:r>
              <w:t>Phone: 3456</w:t>
            </w:r>
          </w:p>
          <w:p w14:paraId="1F11DEC2" w14:textId="77777777" w:rsidR="00EB6247" w:rsidRDefault="00EB6247" w:rsidP="00527492">
            <w:r>
              <w:t>Email: test</w:t>
            </w:r>
          </w:p>
          <w:p w14:paraId="09F49BE0" w14:textId="77777777" w:rsidR="00EB6247" w:rsidRDefault="00EB6247" w:rsidP="00527492">
            <w:r>
              <w:t>Start date: 20/05/2019</w:t>
            </w:r>
          </w:p>
          <w:p w14:paraId="51BEF290" w14:textId="77777777" w:rsidR="00EB6247" w:rsidRDefault="00EB6247" w:rsidP="00527492">
            <w:r>
              <w:t>Department: Design</w:t>
            </w:r>
          </w:p>
          <w:p w14:paraId="7252663C" w14:textId="67BB370B" w:rsidR="00EB6247" w:rsidRDefault="00EB6247" w:rsidP="00527492">
            <w:r>
              <w:t>Hourly rate:45</w:t>
            </w:r>
          </w:p>
        </w:tc>
        <w:tc>
          <w:tcPr>
            <w:tcW w:w="2157" w:type="dxa"/>
          </w:tcPr>
          <w:p w14:paraId="5E29094D" w14:textId="0D13BAC0" w:rsidR="00EB6247" w:rsidRDefault="00EB6247" w:rsidP="00527492">
            <w:r>
              <w:t>Lecturer added</w:t>
            </w:r>
          </w:p>
        </w:tc>
        <w:tc>
          <w:tcPr>
            <w:tcW w:w="2158" w:type="dxa"/>
          </w:tcPr>
          <w:p w14:paraId="6756B267" w14:textId="4D570E51" w:rsidR="00EB6247" w:rsidRDefault="00EB6247" w:rsidP="00527492">
            <w:r>
              <w:t xml:space="preserve">As </w:t>
            </w:r>
            <w:proofErr w:type="gramStart"/>
            <w:r>
              <w:t>expected</w:t>
            </w:r>
            <w:proofErr w:type="gramEnd"/>
          </w:p>
        </w:tc>
        <w:tc>
          <w:tcPr>
            <w:tcW w:w="2158" w:type="dxa"/>
          </w:tcPr>
          <w:p w14:paraId="0406F4AF" w14:textId="1FCD0D7F" w:rsidR="00EB6247" w:rsidRDefault="00EB6247" w:rsidP="00527492">
            <w:r>
              <w:t>-</w:t>
            </w:r>
          </w:p>
        </w:tc>
      </w:tr>
      <w:tr w:rsidR="00EB6247" w14:paraId="0F7B2C1C" w14:textId="77777777" w:rsidTr="00527492">
        <w:tc>
          <w:tcPr>
            <w:tcW w:w="2157" w:type="dxa"/>
          </w:tcPr>
          <w:p w14:paraId="1A9954B2" w14:textId="77777777" w:rsidR="00EB6247" w:rsidRDefault="00EB6247" w:rsidP="00527492">
            <w:r>
              <w:t>Edit lecturer</w:t>
            </w:r>
          </w:p>
          <w:p w14:paraId="13239DF3" w14:textId="77777777" w:rsidR="00EB6247" w:rsidRDefault="00EB6247" w:rsidP="00527492"/>
          <w:p w14:paraId="5241EF0D" w14:textId="4178A178" w:rsidR="00EB6247" w:rsidRDefault="00EB6247" w:rsidP="00527492">
            <w:r>
              <w:t>Change email to ‘</w:t>
            </w:r>
            <w:proofErr w:type="spellStart"/>
            <w:r>
              <w:t>ana@test</w:t>
            </w:r>
            <w:proofErr w:type="spellEnd"/>
            <w:r>
              <w:t xml:space="preserve">’ where </w:t>
            </w:r>
            <w:proofErr w:type="spellStart"/>
            <w:r>
              <w:t>id</w:t>
            </w:r>
            <w:proofErr w:type="spellEnd"/>
            <w:r>
              <w:t xml:space="preserve"> is 4</w:t>
            </w:r>
          </w:p>
        </w:tc>
        <w:tc>
          <w:tcPr>
            <w:tcW w:w="2157" w:type="dxa"/>
          </w:tcPr>
          <w:p w14:paraId="467CB24B" w14:textId="7A4F3C1A" w:rsidR="00EB6247" w:rsidRDefault="00EB6247" w:rsidP="00527492">
            <w:r>
              <w:t xml:space="preserve">Lecturer changed </w:t>
            </w:r>
          </w:p>
        </w:tc>
        <w:tc>
          <w:tcPr>
            <w:tcW w:w="2158" w:type="dxa"/>
          </w:tcPr>
          <w:p w14:paraId="38D0C8A7" w14:textId="707E9291" w:rsidR="00EB6247" w:rsidRDefault="00EB6247" w:rsidP="00527492">
            <w:r>
              <w:t xml:space="preserve">As </w:t>
            </w:r>
            <w:proofErr w:type="gramStart"/>
            <w:r>
              <w:t>expected</w:t>
            </w:r>
            <w:proofErr w:type="gramEnd"/>
          </w:p>
        </w:tc>
        <w:tc>
          <w:tcPr>
            <w:tcW w:w="2158" w:type="dxa"/>
          </w:tcPr>
          <w:p w14:paraId="3CAE8D9A" w14:textId="188B9356" w:rsidR="00EB6247" w:rsidRDefault="00EB6247" w:rsidP="00527492">
            <w:r>
              <w:t>-</w:t>
            </w:r>
          </w:p>
        </w:tc>
      </w:tr>
      <w:tr w:rsidR="00EB6247" w14:paraId="52F7F841" w14:textId="77777777" w:rsidTr="00527492">
        <w:tc>
          <w:tcPr>
            <w:tcW w:w="2157" w:type="dxa"/>
          </w:tcPr>
          <w:p w14:paraId="67DC2456" w14:textId="77777777" w:rsidR="00EB6247" w:rsidRDefault="00EB6247" w:rsidP="00527492">
            <w:r>
              <w:t>Remove lecturer</w:t>
            </w:r>
          </w:p>
          <w:p w14:paraId="37399DE4" w14:textId="77777777" w:rsidR="00EB6247" w:rsidRDefault="00EB6247" w:rsidP="00527492"/>
          <w:p w14:paraId="13975DFF" w14:textId="67CE17E7" w:rsidR="00EB6247" w:rsidRDefault="00EB6247" w:rsidP="00527492">
            <w:r>
              <w:t>Remove lecture with id = 2</w:t>
            </w:r>
          </w:p>
        </w:tc>
        <w:tc>
          <w:tcPr>
            <w:tcW w:w="2157" w:type="dxa"/>
          </w:tcPr>
          <w:p w14:paraId="30FDBAE8" w14:textId="68166D2A" w:rsidR="00EB6247" w:rsidRDefault="00EB6247" w:rsidP="00527492">
            <w:r>
              <w:t>Lecturer deleted</w:t>
            </w:r>
          </w:p>
        </w:tc>
        <w:tc>
          <w:tcPr>
            <w:tcW w:w="2158" w:type="dxa"/>
          </w:tcPr>
          <w:p w14:paraId="10F823C3" w14:textId="6BAAA2D3" w:rsidR="00EB6247" w:rsidRDefault="00EB6247" w:rsidP="00527492">
            <w:r>
              <w:t xml:space="preserve">As </w:t>
            </w:r>
            <w:proofErr w:type="gramStart"/>
            <w:r>
              <w:t>expected</w:t>
            </w:r>
            <w:proofErr w:type="gramEnd"/>
          </w:p>
        </w:tc>
        <w:tc>
          <w:tcPr>
            <w:tcW w:w="2158" w:type="dxa"/>
          </w:tcPr>
          <w:p w14:paraId="1A809C46" w14:textId="27AA1A28" w:rsidR="00EB6247" w:rsidRDefault="006A5CD6" w:rsidP="00527492">
            <w:r>
              <w:t>Lecture was deleted but is still showing on the edit lecturer combo box</w:t>
            </w:r>
          </w:p>
        </w:tc>
      </w:tr>
      <w:tr w:rsidR="00EB6247" w14:paraId="47F96EC0" w14:textId="77777777" w:rsidTr="00527492">
        <w:tc>
          <w:tcPr>
            <w:tcW w:w="2157" w:type="dxa"/>
          </w:tcPr>
          <w:p w14:paraId="55B5A049" w14:textId="77777777" w:rsidR="00EB6247" w:rsidRDefault="00EB6247" w:rsidP="00527492">
            <w:r>
              <w:t>Add department</w:t>
            </w:r>
          </w:p>
          <w:p w14:paraId="3D58DE63" w14:textId="77777777" w:rsidR="00EB6247" w:rsidRDefault="00EB6247" w:rsidP="00527492"/>
          <w:p w14:paraId="6C1AD9A1" w14:textId="77777777" w:rsidR="00EB6247" w:rsidRDefault="00EB6247" w:rsidP="00527492">
            <w:r>
              <w:t>Name: IT</w:t>
            </w:r>
          </w:p>
          <w:p w14:paraId="0BCC9F56" w14:textId="77777777" w:rsidR="00EB6247" w:rsidRDefault="00EB6247" w:rsidP="00527492">
            <w:r>
              <w:t>Type: Computing</w:t>
            </w:r>
          </w:p>
          <w:p w14:paraId="11B3A55F" w14:textId="77777777" w:rsidR="00EB6247" w:rsidRDefault="00EB6247" w:rsidP="00527492">
            <w:r>
              <w:t>Web Address: test</w:t>
            </w:r>
          </w:p>
          <w:p w14:paraId="72D54FD0" w14:textId="77777777" w:rsidR="00EB6247" w:rsidRDefault="00EB6247" w:rsidP="00527492">
            <w:r>
              <w:lastRenderedPageBreak/>
              <w:t xml:space="preserve">Username: </w:t>
            </w:r>
            <w:proofErr w:type="spellStart"/>
            <w:r>
              <w:t>ITComputing</w:t>
            </w:r>
            <w:proofErr w:type="spellEnd"/>
          </w:p>
          <w:p w14:paraId="1AA28F0F" w14:textId="36B5F0A1" w:rsidR="00EB6247" w:rsidRDefault="00EB6247" w:rsidP="00527492">
            <w:r>
              <w:t>Password: computing</w:t>
            </w:r>
            <w:r w:rsidR="006A5CD6">
              <w:t>-</w:t>
            </w:r>
          </w:p>
        </w:tc>
        <w:tc>
          <w:tcPr>
            <w:tcW w:w="2157" w:type="dxa"/>
          </w:tcPr>
          <w:p w14:paraId="6956FDFA" w14:textId="1D94C664" w:rsidR="00EB6247" w:rsidRDefault="006A5CD6" w:rsidP="00527492">
            <w:r>
              <w:lastRenderedPageBreak/>
              <w:t>Department added</w:t>
            </w:r>
          </w:p>
        </w:tc>
        <w:tc>
          <w:tcPr>
            <w:tcW w:w="2158" w:type="dxa"/>
          </w:tcPr>
          <w:p w14:paraId="495A5442" w14:textId="6ADFADEC" w:rsidR="00EB6247" w:rsidRDefault="006A5CD6" w:rsidP="00527492">
            <w:r>
              <w:t xml:space="preserve">As </w:t>
            </w:r>
            <w:proofErr w:type="gramStart"/>
            <w:r>
              <w:t>expected</w:t>
            </w:r>
            <w:proofErr w:type="gramEnd"/>
          </w:p>
        </w:tc>
        <w:tc>
          <w:tcPr>
            <w:tcW w:w="2158" w:type="dxa"/>
          </w:tcPr>
          <w:p w14:paraId="295F4C28" w14:textId="22202AE0" w:rsidR="00EB6247" w:rsidRDefault="006A5CD6" w:rsidP="00527492">
            <w:r>
              <w:t>-</w:t>
            </w:r>
          </w:p>
        </w:tc>
      </w:tr>
      <w:tr w:rsidR="006A5CD6" w14:paraId="1C45DAEC" w14:textId="77777777" w:rsidTr="00527492">
        <w:tc>
          <w:tcPr>
            <w:tcW w:w="2157" w:type="dxa"/>
          </w:tcPr>
          <w:p w14:paraId="6583391E" w14:textId="77777777" w:rsidR="006A5CD6" w:rsidRDefault="006A5CD6" w:rsidP="00527492">
            <w:r>
              <w:t xml:space="preserve">Edit department </w:t>
            </w:r>
          </w:p>
          <w:p w14:paraId="22BC39A4" w14:textId="77777777" w:rsidR="006A5CD6" w:rsidRDefault="006A5CD6" w:rsidP="00527492"/>
          <w:p w14:paraId="6998ABFE" w14:textId="6278CEA8" w:rsidR="006A5CD6" w:rsidRDefault="006A5CD6" w:rsidP="00527492">
            <w:r>
              <w:t>Change name to ‘Computing’ where name is IT</w:t>
            </w:r>
          </w:p>
        </w:tc>
        <w:tc>
          <w:tcPr>
            <w:tcW w:w="2157" w:type="dxa"/>
          </w:tcPr>
          <w:p w14:paraId="210B12A1" w14:textId="6F2F7A7F" w:rsidR="006A5CD6" w:rsidRDefault="006A5CD6" w:rsidP="00527492">
            <w:r>
              <w:t>Department name edited</w:t>
            </w:r>
          </w:p>
        </w:tc>
        <w:tc>
          <w:tcPr>
            <w:tcW w:w="2158" w:type="dxa"/>
          </w:tcPr>
          <w:p w14:paraId="40D67EC8" w14:textId="231F4461" w:rsidR="006A5CD6" w:rsidRDefault="006A5CD6" w:rsidP="00527492">
            <w:r>
              <w:t xml:space="preserve">As </w:t>
            </w:r>
            <w:proofErr w:type="gramStart"/>
            <w:r>
              <w:t>expected</w:t>
            </w:r>
            <w:proofErr w:type="gramEnd"/>
          </w:p>
        </w:tc>
        <w:tc>
          <w:tcPr>
            <w:tcW w:w="2158" w:type="dxa"/>
          </w:tcPr>
          <w:p w14:paraId="7FCAA5C1" w14:textId="2B95AA11" w:rsidR="006A5CD6" w:rsidRDefault="006A5CD6" w:rsidP="00527492">
            <w:r>
              <w:t>Department was deleted but is still showing on the edit department combo box</w:t>
            </w:r>
          </w:p>
        </w:tc>
      </w:tr>
      <w:tr w:rsidR="006A5CD6" w14:paraId="7574A377" w14:textId="77777777" w:rsidTr="00527492">
        <w:tc>
          <w:tcPr>
            <w:tcW w:w="2157" w:type="dxa"/>
          </w:tcPr>
          <w:p w14:paraId="5A54B4DA" w14:textId="77777777" w:rsidR="006A5CD6" w:rsidRDefault="006A5CD6" w:rsidP="00527492">
            <w:r>
              <w:t xml:space="preserve">Delete department </w:t>
            </w:r>
          </w:p>
          <w:p w14:paraId="0235BC58" w14:textId="77777777" w:rsidR="006A5CD6" w:rsidRDefault="006A5CD6" w:rsidP="00527492"/>
          <w:p w14:paraId="20812A9D" w14:textId="3886507A" w:rsidR="006A5CD6" w:rsidRDefault="006A5CD6" w:rsidP="00527492">
            <w:r>
              <w:t>Delete computing department</w:t>
            </w:r>
          </w:p>
        </w:tc>
        <w:tc>
          <w:tcPr>
            <w:tcW w:w="2157" w:type="dxa"/>
          </w:tcPr>
          <w:p w14:paraId="164C9A8F" w14:textId="057359D1" w:rsidR="006A5CD6" w:rsidRDefault="006A5CD6" w:rsidP="00527492">
            <w:r>
              <w:t>Department deleted</w:t>
            </w:r>
          </w:p>
        </w:tc>
        <w:tc>
          <w:tcPr>
            <w:tcW w:w="2158" w:type="dxa"/>
          </w:tcPr>
          <w:p w14:paraId="13D22B68" w14:textId="6C0182F3" w:rsidR="006A5CD6" w:rsidRDefault="006A5CD6" w:rsidP="00527492">
            <w:r>
              <w:t xml:space="preserve">As </w:t>
            </w:r>
            <w:proofErr w:type="gramStart"/>
            <w:r>
              <w:t>expected</w:t>
            </w:r>
            <w:proofErr w:type="gramEnd"/>
          </w:p>
        </w:tc>
        <w:tc>
          <w:tcPr>
            <w:tcW w:w="2158" w:type="dxa"/>
          </w:tcPr>
          <w:p w14:paraId="00D7E4E4" w14:textId="11099ECA" w:rsidR="006A5CD6" w:rsidRDefault="006A5CD6" w:rsidP="00527492">
            <w:r>
              <w:t>-</w:t>
            </w:r>
          </w:p>
        </w:tc>
      </w:tr>
    </w:tbl>
    <w:p w14:paraId="42674697" w14:textId="27B36982" w:rsidR="00527492" w:rsidRDefault="00527492" w:rsidP="00527492">
      <w:pPr>
        <w:rPr>
          <w:rFonts w:eastAsiaTheme="majorEastAsia"/>
        </w:rPr>
      </w:pPr>
      <w:r>
        <w:br w:type="page"/>
      </w:r>
    </w:p>
    <w:p w14:paraId="7A09FE29" w14:textId="533C110F" w:rsidR="001C66D5" w:rsidRDefault="001C66D5" w:rsidP="001C66D5">
      <w:pPr>
        <w:pStyle w:val="Heading1"/>
      </w:pPr>
      <w:bookmarkStart w:id="15" w:name="_Toc7961357"/>
      <w:r>
        <w:lastRenderedPageBreak/>
        <w:t>Conclusion</w:t>
      </w:r>
      <w:bookmarkEnd w:id="15"/>
    </w:p>
    <w:p w14:paraId="2CD3E728" w14:textId="6EC0BB0A" w:rsidR="00382422" w:rsidRDefault="00382422" w:rsidP="00382422">
      <w:r w:rsidRPr="00382422">
        <w:t xml:space="preserve">In conclusion, the software system provides an adequate solution to the assignment brief, with all the minimum system requirements and additional system requirements being built into the system. The system utilizes an MVC (Model View Controller) approach, whilst also implementing the use of collections and appropriate exception handling. The system ensures </w:t>
      </w:r>
      <w:r>
        <w:t>lectures</w:t>
      </w:r>
      <w:r w:rsidRPr="00382422">
        <w:t xml:space="preserve"> and </w:t>
      </w:r>
      <w:r>
        <w:t xml:space="preserve">departments </w:t>
      </w:r>
      <w:r w:rsidRPr="00382422">
        <w:t>created during a session are saved to a file in the event of a system exit and are reloaded when the program is opened again.</w:t>
      </w:r>
    </w:p>
    <w:p w14:paraId="72D45642" w14:textId="39744FB3" w:rsidR="00382422" w:rsidRDefault="00382422" w:rsidP="00382422">
      <w:r w:rsidRPr="00382422">
        <w:t>A great addition to software system’s design was the use of generics which reduced repeated code considerably and increased the programs overall efficiency and flexibility as can be seen in the model. One method exists for the following actions; adding objects to any given array list, removing objects from array lists, writing array lists of objects to binary files, reading objects from binary files into array lists, and finding specific objects from any given array lists.</w:t>
      </w:r>
    </w:p>
    <w:p w14:paraId="5826FC3D" w14:textId="7742A836" w:rsidR="001C66D5" w:rsidRPr="001C66D5" w:rsidRDefault="00527492" w:rsidP="00382422">
      <w:r w:rsidRPr="00527492">
        <w:t xml:space="preserve">Other additional features which would be beneficial if implemented; a logout functionality as opposed to having to exit the program entirely, error checking being built into the object classes as opposed to the system, this would improve the classes reusability. </w:t>
      </w:r>
      <w:r w:rsidR="001C66D5">
        <w:br w:type="page"/>
      </w:r>
    </w:p>
    <w:p w14:paraId="18B84C11" w14:textId="558B32C1" w:rsidR="00E56CE4" w:rsidRPr="00E56CE4" w:rsidRDefault="00C3766D" w:rsidP="00C3766D">
      <w:pPr>
        <w:pStyle w:val="Heading1"/>
      </w:pPr>
      <w:bookmarkStart w:id="16" w:name="_Toc7961358"/>
      <w:r>
        <w:lastRenderedPageBreak/>
        <w:t>References</w:t>
      </w:r>
      <w:bookmarkEnd w:id="16"/>
    </w:p>
    <w:p w14:paraId="5FF905EA" w14:textId="6F64DADD" w:rsidR="00E56CE4" w:rsidRPr="00E56CE4" w:rsidRDefault="00E56CE4" w:rsidP="00E56CE4"/>
    <w:p w14:paraId="04D8CF56" w14:textId="79F9F20A" w:rsidR="001C66D5" w:rsidRDefault="001C66D5" w:rsidP="00E56CE4">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JPanel</w:t>
      </w:r>
      <w:proofErr w:type="spellEnd"/>
      <w:r>
        <w:rPr>
          <w:rFonts w:ascii="Arial" w:hAnsi="Arial" w:cs="Arial"/>
          <w:color w:val="000000"/>
          <w:sz w:val="20"/>
          <w:szCs w:val="20"/>
          <w:shd w:val="clear" w:color="auto" w:fill="FFFFFF"/>
        </w:rPr>
        <w:t xml:space="preserve">, S. and </w:t>
      </w:r>
      <w:proofErr w:type="spellStart"/>
      <w:r>
        <w:rPr>
          <w:rFonts w:ascii="Arial" w:hAnsi="Arial" w:cs="Arial"/>
          <w:color w:val="000000"/>
          <w:sz w:val="20"/>
          <w:szCs w:val="20"/>
          <w:shd w:val="clear" w:color="auto" w:fill="FFFFFF"/>
        </w:rPr>
        <w:t>Muchai</w:t>
      </w:r>
      <w:proofErr w:type="spellEnd"/>
      <w:r>
        <w:rPr>
          <w:rFonts w:ascii="Arial" w:hAnsi="Arial" w:cs="Arial"/>
          <w:color w:val="000000"/>
          <w:sz w:val="20"/>
          <w:szCs w:val="20"/>
          <w:shd w:val="clear" w:color="auto" w:fill="FFFFFF"/>
        </w:rPr>
        <w:t>, O. (2019). </w:t>
      </w:r>
      <w:r>
        <w:rPr>
          <w:rFonts w:ascii="Arial" w:hAnsi="Arial" w:cs="Arial"/>
          <w:i/>
          <w:iCs/>
          <w:color w:val="000000"/>
          <w:sz w:val="20"/>
          <w:szCs w:val="20"/>
          <w:shd w:val="clear" w:color="auto" w:fill="FFFFFF"/>
        </w:rPr>
        <w:t xml:space="preserve">Search text file and display results in a </w:t>
      </w:r>
      <w:proofErr w:type="spellStart"/>
      <w:r>
        <w:rPr>
          <w:rFonts w:ascii="Arial" w:hAnsi="Arial" w:cs="Arial"/>
          <w:i/>
          <w:iCs/>
          <w:color w:val="000000"/>
          <w:sz w:val="20"/>
          <w:szCs w:val="20"/>
          <w:shd w:val="clear" w:color="auto" w:fill="FFFFFF"/>
        </w:rPr>
        <w:t>JPanel</w:t>
      </w:r>
      <w:proofErr w:type="spellEnd"/>
      <w:r>
        <w:rPr>
          <w:rFonts w:ascii="Arial" w:hAnsi="Arial" w:cs="Arial"/>
          <w:color w:val="000000"/>
          <w:sz w:val="20"/>
          <w:szCs w:val="20"/>
          <w:shd w:val="clear" w:color="auto" w:fill="FFFFFF"/>
        </w:rPr>
        <w:t>. [online] Stack Overflow. Available at: https://stackoverflow.com/questions/17985808/search-text-file-and-display-results-in-a-jpanel/17988175 [Accessed 5 Mar. 2019].</w:t>
      </w:r>
    </w:p>
    <w:p w14:paraId="0F6F2D66" w14:textId="77777777" w:rsidR="001C66D5" w:rsidRPr="001C66D5" w:rsidRDefault="001C66D5" w:rsidP="00E56CE4">
      <w:pPr>
        <w:rPr>
          <w:lang w:val="en-GB"/>
        </w:rPr>
      </w:pPr>
    </w:p>
    <w:p w14:paraId="0B2B22CA" w14:textId="622719AE" w:rsidR="00E56CE4" w:rsidRPr="00E56CE4" w:rsidRDefault="001C66D5" w:rsidP="00E56CE4">
      <w:r w:rsidRPr="001C66D5">
        <w:t>Docs.oracle.com. (201</w:t>
      </w:r>
      <w:r>
        <w:t>9</w:t>
      </w:r>
      <w:r w:rsidRPr="001C66D5">
        <w:t xml:space="preserve">). How to Use </w:t>
      </w:r>
      <w:proofErr w:type="spellStart"/>
      <w:r w:rsidRPr="001C66D5">
        <w:t>CardLayout</w:t>
      </w:r>
      <w:proofErr w:type="spellEnd"/>
      <w:r w:rsidRPr="001C66D5">
        <w:t xml:space="preserve"> (The Java™ Tutorials &gt; Creating a GUI </w:t>
      </w:r>
      <w:proofErr w:type="gramStart"/>
      <w:r w:rsidRPr="001C66D5">
        <w:t>With</w:t>
      </w:r>
      <w:proofErr w:type="gramEnd"/>
      <w:r w:rsidRPr="001C66D5">
        <w:t xml:space="preserve"> JFC/Swing &gt; Laying Out Components Within a Container). [online] Available at: https://docs.oracle.com/javase/tutorial/uiswing/layout/card.html [Accessed 20 Apr. 201</w:t>
      </w:r>
      <w:r>
        <w:t>9</w:t>
      </w:r>
      <w:r w:rsidRPr="001C66D5">
        <w:t>].</w:t>
      </w:r>
    </w:p>
    <w:p w14:paraId="536F6C2A" w14:textId="74957061" w:rsidR="00E56CE4" w:rsidRPr="00E56CE4" w:rsidRDefault="00E56CE4" w:rsidP="00E56CE4"/>
    <w:p w14:paraId="24053360" w14:textId="77777777" w:rsidR="00E56CE4" w:rsidRPr="00E56CE4" w:rsidRDefault="00E56CE4" w:rsidP="00E56CE4"/>
    <w:sectPr w:rsidR="00E56CE4" w:rsidRPr="00E56CE4">
      <w:footerReference w:type="default" r:id="rId1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EE790" w14:textId="77777777" w:rsidR="00116282" w:rsidRDefault="00116282">
      <w:pPr>
        <w:spacing w:after="0" w:line="240" w:lineRule="auto"/>
      </w:pPr>
      <w:r>
        <w:separator/>
      </w:r>
    </w:p>
  </w:endnote>
  <w:endnote w:type="continuationSeparator" w:id="0">
    <w:p w14:paraId="4E052221" w14:textId="77777777" w:rsidR="00116282" w:rsidRDefault="00116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0D8EF" w14:textId="77777777" w:rsidR="00FA6F17" w:rsidRDefault="00FA6F17">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A5257" w14:textId="77777777" w:rsidR="00116282" w:rsidRDefault="00116282">
      <w:pPr>
        <w:spacing w:after="0" w:line="240" w:lineRule="auto"/>
      </w:pPr>
      <w:r>
        <w:separator/>
      </w:r>
    </w:p>
  </w:footnote>
  <w:footnote w:type="continuationSeparator" w:id="0">
    <w:p w14:paraId="070A7050" w14:textId="77777777" w:rsidR="00116282" w:rsidRDefault="001162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CC6464"/>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BF03889"/>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3553320"/>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33D56E5"/>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9E1A63"/>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0A67199"/>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211F05"/>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44A2C70"/>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AA914B3"/>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BE57220"/>
    <w:multiLevelType w:val="hybridMultilevel"/>
    <w:tmpl w:val="FA1A7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7661D5"/>
    <w:multiLevelType w:val="hybridMultilevel"/>
    <w:tmpl w:val="39DA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6"/>
  </w:num>
  <w:num w:numId="10">
    <w:abstractNumId w:val="14"/>
  </w:num>
  <w:num w:numId="11">
    <w:abstractNumId w:val="24"/>
  </w:num>
  <w:num w:numId="12">
    <w:abstractNumId w:val="22"/>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1"/>
  </w:num>
  <w:num w:numId="22">
    <w:abstractNumId w:val="20"/>
  </w:num>
  <w:num w:numId="23">
    <w:abstractNumId w:val="15"/>
  </w:num>
  <w:num w:numId="24">
    <w:abstractNumId w:val="18"/>
  </w:num>
  <w:num w:numId="25">
    <w:abstractNumId w:val="17"/>
  </w:num>
  <w:num w:numId="26">
    <w:abstractNumId w:val="26"/>
  </w:num>
  <w:num w:numId="27">
    <w:abstractNumId w:val="19"/>
  </w:num>
  <w:num w:numId="28">
    <w:abstractNumId w:val="21"/>
  </w:num>
  <w:num w:numId="29">
    <w:abstractNumId w:val="23"/>
  </w:num>
  <w:num w:numId="30">
    <w:abstractNumId w:val="1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E96"/>
    <w:rsid w:val="00071460"/>
    <w:rsid w:val="000748AA"/>
    <w:rsid w:val="00116282"/>
    <w:rsid w:val="00135E87"/>
    <w:rsid w:val="001638F6"/>
    <w:rsid w:val="00177A35"/>
    <w:rsid w:val="00190D48"/>
    <w:rsid w:val="001A2000"/>
    <w:rsid w:val="001C66D5"/>
    <w:rsid w:val="001F19F1"/>
    <w:rsid w:val="00203EFD"/>
    <w:rsid w:val="00223400"/>
    <w:rsid w:val="0027777D"/>
    <w:rsid w:val="002B7CC9"/>
    <w:rsid w:val="003209D6"/>
    <w:rsid w:val="00334A73"/>
    <w:rsid w:val="003422FF"/>
    <w:rsid w:val="00382422"/>
    <w:rsid w:val="003A64FC"/>
    <w:rsid w:val="004026F8"/>
    <w:rsid w:val="0041519C"/>
    <w:rsid w:val="00431CF7"/>
    <w:rsid w:val="004952C4"/>
    <w:rsid w:val="004A647A"/>
    <w:rsid w:val="005133C9"/>
    <w:rsid w:val="00527492"/>
    <w:rsid w:val="005A1C5A"/>
    <w:rsid w:val="005F72A1"/>
    <w:rsid w:val="00690EFD"/>
    <w:rsid w:val="006A2DA1"/>
    <w:rsid w:val="006A5CD6"/>
    <w:rsid w:val="006D6B1C"/>
    <w:rsid w:val="007021DE"/>
    <w:rsid w:val="00732607"/>
    <w:rsid w:val="00740283"/>
    <w:rsid w:val="0076473A"/>
    <w:rsid w:val="00844483"/>
    <w:rsid w:val="009136FC"/>
    <w:rsid w:val="00934F1C"/>
    <w:rsid w:val="00953A4E"/>
    <w:rsid w:val="009D2231"/>
    <w:rsid w:val="009E7EE1"/>
    <w:rsid w:val="00A122DB"/>
    <w:rsid w:val="00A53BA3"/>
    <w:rsid w:val="00A87104"/>
    <w:rsid w:val="00AD165F"/>
    <w:rsid w:val="00B25530"/>
    <w:rsid w:val="00B47B7A"/>
    <w:rsid w:val="00B646B8"/>
    <w:rsid w:val="00B82412"/>
    <w:rsid w:val="00B910A6"/>
    <w:rsid w:val="00BC0FC8"/>
    <w:rsid w:val="00C1709E"/>
    <w:rsid w:val="00C3766D"/>
    <w:rsid w:val="00C80BD4"/>
    <w:rsid w:val="00CE308B"/>
    <w:rsid w:val="00CF3A42"/>
    <w:rsid w:val="00D1764D"/>
    <w:rsid w:val="00D5413C"/>
    <w:rsid w:val="00D96E96"/>
    <w:rsid w:val="00DC07A3"/>
    <w:rsid w:val="00DC38DF"/>
    <w:rsid w:val="00E11B8A"/>
    <w:rsid w:val="00E46A94"/>
    <w:rsid w:val="00E56CE4"/>
    <w:rsid w:val="00E86FF2"/>
    <w:rsid w:val="00EB6247"/>
    <w:rsid w:val="00EF77B0"/>
    <w:rsid w:val="00F156C4"/>
    <w:rsid w:val="00F25FEB"/>
    <w:rsid w:val="00F677F9"/>
    <w:rsid w:val="00F97C37"/>
    <w:rsid w:val="00FA6F17"/>
    <w:rsid w:val="00FD1504"/>
    <w:rsid w:val="00FF5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22F038"/>
  <w15:chartTrackingRefBased/>
  <w15:docId w15:val="{48BDF6E6-3B1F-4525-B2D1-2302B23D8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400"/>
  </w:style>
  <w:style w:type="paragraph" w:styleId="Heading1">
    <w:name w:val="heading 1"/>
    <w:basedOn w:val="Normal"/>
    <w:next w:val="Normal"/>
    <w:link w:val="Heading1Char"/>
    <w:uiPriority w:val="9"/>
    <w:qFormat/>
    <w:rsid w:val="00223400"/>
    <w:pPr>
      <w:keepNext/>
      <w:keepLines/>
      <w:pBdr>
        <w:bottom w:val="single" w:sz="4" w:space="1" w:color="92278F" w:themeColor="accent1"/>
      </w:pBdr>
      <w:spacing w:before="400" w:after="40" w:line="240" w:lineRule="auto"/>
      <w:outlineLvl w:val="0"/>
    </w:pPr>
    <w:rPr>
      <w:rFonts w:asciiTheme="majorHAnsi" w:eastAsiaTheme="majorEastAsia" w:hAnsiTheme="majorHAnsi" w:cstheme="majorBidi"/>
      <w:color w:val="6D1D6A" w:themeColor="accent1" w:themeShade="BF"/>
      <w:sz w:val="36"/>
      <w:szCs w:val="36"/>
    </w:rPr>
  </w:style>
  <w:style w:type="paragraph" w:styleId="Heading2">
    <w:name w:val="heading 2"/>
    <w:basedOn w:val="Normal"/>
    <w:next w:val="Normal"/>
    <w:link w:val="Heading2Char"/>
    <w:uiPriority w:val="9"/>
    <w:unhideWhenUsed/>
    <w:qFormat/>
    <w:rsid w:val="00223400"/>
    <w:pPr>
      <w:keepNext/>
      <w:keepLines/>
      <w:spacing w:before="160" w:after="0" w:line="240" w:lineRule="auto"/>
      <w:outlineLvl w:val="1"/>
    </w:pPr>
    <w:rPr>
      <w:rFonts w:asciiTheme="majorHAnsi" w:eastAsiaTheme="majorEastAsia" w:hAnsiTheme="majorHAnsi" w:cstheme="majorBidi"/>
      <w:color w:val="6D1D6A" w:themeColor="accent1" w:themeShade="BF"/>
      <w:sz w:val="28"/>
      <w:szCs w:val="28"/>
    </w:rPr>
  </w:style>
  <w:style w:type="paragraph" w:styleId="Heading3">
    <w:name w:val="heading 3"/>
    <w:basedOn w:val="Normal"/>
    <w:next w:val="Normal"/>
    <w:link w:val="Heading3Char"/>
    <w:uiPriority w:val="9"/>
    <w:semiHidden/>
    <w:unhideWhenUsed/>
    <w:qFormat/>
    <w:rsid w:val="0022340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2340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2340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2340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2340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2340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2340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pPr>
      <w:spacing w:before="360" w:after="0"/>
      <w:contextualSpacing/>
      <w:jc w:val="center"/>
    </w:pPr>
  </w:style>
  <w:style w:type="character" w:customStyle="1" w:styleId="Heading1Char">
    <w:name w:val="Heading 1 Char"/>
    <w:basedOn w:val="DefaultParagraphFont"/>
    <w:link w:val="Heading1"/>
    <w:uiPriority w:val="9"/>
    <w:rsid w:val="00223400"/>
    <w:rPr>
      <w:rFonts w:asciiTheme="majorHAnsi" w:eastAsiaTheme="majorEastAsia" w:hAnsiTheme="majorHAnsi" w:cstheme="majorBidi"/>
      <w:color w:val="6D1D6A" w:themeColor="accent1" w:themeShade="BF"/>
      <w:sz w:val="36"/>
      <w:szCs w:val="36"/>
    </w:rPr>
  </w:style>
  <w:style w:type="character" w:customStyle="1" w:styleId="Heading2Char">
    <w:name w:val="Heading 2 Char"/>
    <w:basedOn w:val="DefaultParagraphFont"/>
    <w:link w:val="Heading2"/>
    <w:uiPriority w:val="9"/>
    <w:rsid w:val="00223400"/>
    <w:rPr>
      <w:rFonts w:asciiTheme="majorHAnsi" w:eastAsiaTheme="majorEastAsia" w:hAnsiTheme="majorHAnsi" w:cstheme="majorBidi"/>
      <w:color w:val="6D1D6A" w:themeColor="accent1" w:themeShade="BF"/>
      <w:sz w:val="28"/>
      <w:szCs w:val="28"/>
    </w:rPr>
  </w:style>
  <w:style w:type="character" w:customStyle="1" w:styleId="Heading3Char">
    <w:name w:val="Heading 3 Char"/>
    <w:basedOn w:val="DefaultParagraphFont"/>
    <w:link w:val="Heading3"/>
    <w:uiPriority w:val="9"/>
    <w:semiHidden/>
    <w:rsid w:val="00223400"/>
    <w:rPr>
      <w:rFonts w:asciiTheme="majorHAnsi" w:eastAsiaTheme="majorEastAsia" w:hAnsiTheme="majorHAnsi" w:cstheme="majorBidi"/>
      <w:color w:val="404040" w:themeColor="text1" w:themeTint="BF"/>
      <w:sz w:val="26"/>
      <w:szCs w:val="26"/>
    </w:rPr>
  </w:style>
  <w:style w:type="character" w:customStyle="1" w:styleId="Heading5Char">
    <w:name w:val="Heading 5 Char"/>
    <w:basedOn w:val="DefaultParagraphFont"/>
    <w:link w:val="Heading5"/>
    <w:uiPriority w:val="9"/>
    <w:semiHidden/>
    <w:rsid w:val="0022340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23400"/>
    <w:rPr>
      <w:rFonts w:asciiTheme="majorHAnsi" w:eastAsiaTheme="majorEastAsia" w:hAnsiTheme="majorHAnsi" w:cstheme="majorBidi"/>
      <w:color w:val="595959" w:themeColor="text1" w:themeTint="A6"/>
    </w:rPr>
  </w:style>
  <w:style w:type="paragraph" w:styleId="ListBullet">
    <w:name w:val="List Bullet"/>
    <w:basedOn w:val="Normal"/>
    <w:uiPriority w:val="7"/>
    <w:unhideWhenUsed/>
    <w:pPr>
      <w:numPr>
        <w:numId w:val="5"/>
      </w:numPr>
    </w:pPr>
  </w:style>
  <w:style w:type="paragraph" w:styleId="ListNumber">
    <w:name w:val="List Number"/>
    <w:basedOn w:val="Normal"/>
    <w:uiPriority w:val="5"/>
    <w:unhideWhenUsed/>
    <w:pPr>
      <w:numPr>
        <w:numId w:val="6"/>
      </w:numPr>
      <w:contextualSpacing/>
    </w:pPr>
  </w:style>
  <w:style w:type="paragraph" w:styleId="Title">
    <w:name w:val="Title"/>
    <w:basedOn w:val="Normal"/>
    <w:next w:val="Normal"/>
    <w:link w:val="TitleChar"/>
    <w:uiPriority w:val="10"/>
    <w:qFormat/>
    <w:rsid w:val="00223400"/>
    <w:pPr>
      <w:spacing w:after="0" w:line="240" w:lineRule="auto"/>
      <w:contextualSpacing/>
    </w:pPr>
    <w:rPr>
      <w:rFonts w:asciiTheme="majorHAnsi" w:eastAsiaTheme="majorEastAsia" w:hAnsiTheme="majorHAnsi" w:cstheme="majorBidi"/>
      <w:color w:val="6D1D6A" w:themeColor="accent1" w:themeShade="BF"/>
      <w:spacing w:val="-7"/>
      <w:sz w:val="80"/>
      <w:szCs w:val="80"/>
    </w:rPr>
  </w:style>
  <w:style w:type="character" w:customStyle="1" w:styleId="TitleChar">
    <w:name w:val="Title Char"/>
    <w:basedOn w:val="DefaultParagraphFont"/>
    <w:link w:val="Title"/>
    <w:uiPriority w:val="10"/>
    <w:rsid w:val="00223400"/>
    <w:rPr>
      <w:rFonts w:asciiTheme="majorHAnsi" w:eastAsiaTheme="majorEastAsia" w:hAnsiTheme="majorHAnsi" w:cstheme="majorBidi"/>
      <w:color w:val="6D1D6A" w:themeColor="accent1" w:themeShade="BF"/>
      <w:spacing w:val="-7"/>
      <w:sz w:val="80"/>
      <w:szCs w:val="80"/>
    </w:rPr>
  </w:style>
  <w:style w:type="paragraph" w:styleId="Subtitle">
    <w:name w:val="Subtitle"/>
    <w:basedOn w:val="Normal"/>
    <w:next w:val="Normal"/>
    <w:link w:val="SubtitleChar"/>
    <w:uiPriority w:val="11"/>
    <w:qFormat/>
    <w:rsid w:val="0022340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23400"/>
    <w:rPr>
      <w:rFonts w:asciiTheme="majorHAnsi" w:eastAsiaTheme="majorEastAsia" w:hAnsiTheme="majorHAnsi" w:cstheme="majorBidi"/>
      <w:color w:val="404040" w:themeColor="text1" w:themeTint="BF"/>
      <w:sz w:val="30"/>
      <w:szCs w:val="30"/>
    </w:rPr>
  </w:style>
  <w:style w:type="paragraph" w:customStyle="1" w:styleId="Photo">
    <w:name w:val="Photo"/>
    <w:basedOn w:val="Normal"/>
    <w:uiPriority w:val="1"/>
    <w:rsid w:val="00D5413C"/>
    <w:pPr>
      <w:spacing w:before="2400" w:after="400"/>
      <w:jc w:val="center"/>
    </w:pPr>
  </w:style>
  <w:style w:type="paragraph" w:styleId="Caption">
    <w:name w:val="caption"/>
    <w:basedOn w:val="Normal"/>
    <w:next w:val="Normal"/>
    <w:uiPriority w:val="35"/>
    <w:unhideWhenUsed/>
    <w:qFormat/>
    <w:rsid w:val="00223400"/>
    <w:pPr>
      <w:spacing w:line="240" w:lineRule="auto"/>
    </w:pPr>
    <w:rPr>
      <w:b/>
      <w:bCs/>
      <w:color w:val="404040" w:themeColor="text1" w:themeTint="BF"/>
      <w:sz w:val="20"/>
      <w:szCs w:val="20"/>
    </w:rPr>
  </w:style>
  <w:style w:type="character" w:customStyle="1" w:styleId="Heading9Char">
    <w:name w:val="Heading 9 Char"/>
    <w:basedOn w:val="DefaultParagraphFont"/>
    <w:link w:val="Heading9"/>
    <w:uiPriority w:val="9"/>
    <w:semiHidden/>
    <w:rsid w:val="00223400"/>
    <w:rPr>
      <w:rFonts w:asciiTheme="majorHAnsi" w:eastAsiaTheme="majorEastAsia" w:hAnsiTheme="majorHAnsi" w:cstheme="majorBidi"/>
      <w:i/>
      <w:iCs/>
      <w:smallCaps/>
      <w:color w:val="595959" w:themeColor="text1" w:themeTint="A6"/>
    </w:rPr>
  </w:style>
  <w:style w:type="character" w:customStyle="1" w:styleId="Heading8Char">
    <w:name w:val="Heading 8 Char"/>
    <w:basedOn w:val="DefaultParagraphFont"/>
    <w:link w:val="Heading8"/>
    <w:uiPriority w:val="9"/>
    <w:semiHidden/>
    <w:rsid w:val="00223400"/>
    <w:rPr>
      <w:rFonts w:asciiTheme="majorHAnsi" w:eastAsiaTheme="majorEastAsia" w:hAnsiTheme="majorHAnsi" w:cstheme="majorBidi"/>
      <w:smallCaps/>
      <w:color w:val="595959" w:themeColor="text1" w:themeTint="A6"/>
    </w:rPr>
  </w:style>
  <w:style w:type="paragraph" w:styleId="TOCHeading">
    <w:name w:val="TOC Heading"/>
    <w:basedOn w:val="Heading1"/>
    <w:next w:val="Normal"/>
    <w:uiPriority w:val="39"/>
    <w:unhideWhenUsed/>
    <w:qFormat/>
    <w:rsid w:val="00223400"/>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2278F" w:themeColor="accent1"/>
        <w:left w:val="single" w:sz="4" w:space="0" w:color="92278F" w:themeColor="accent1"/>
        <w:bottom w:val="single" w:sz="4" w:space="0" w:color="92278F" w:themeColor="accent1"/>
        <w:right w:val="single" w:sz="4" w:space="0" w:color="92278F" w:themeColor="accent1"/>
        <w:insideH w:val="single" w:sz="4" w:space="0" w:color="92278F" w:themeColor="accent1"/>
        <w:insideV w:val="single" w:sz="4" w:space="0" w:color="92278F"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223400"/>
    <w:rPr>
      <w:rFonts w:asciiTheme="majorHAnsi" w:eastAsiaTheme="majorEastAsia" w:hAnsiTheme="majorHAnsi" w:cstheme="majorBidi"/>
      <w:sz w:val="24"/>
      <w:szCs w:val="24"/>
    </w:rPr>
  </w:style>
  <w:style w:type="character" w:customStyle="1" w:styleId="Heading7Char">
    <w:name w:val="Heading 7 Char"/>
    <w:basedOn w:val="DefaultParagraphFont"/>
    <w:link w:val="Heading7"/>
    <w:uiPriority w:val="9"/>
    <w:semiHidden/>
    <w:rsid w:val="00223400"/>
    <w:rPr>
      <w:rFonts w:asciiTheme="majorHAnsi" w:eastAsiaTheme="majorEastAsia" w:hAnsiTheme="majorHAnsi" w:cstheme="majorBidi"/>
      <w:i/>
      <w:iCs/>
      <w:color w:val="595959" w:themeColor="text1" w:themeTint="A6"/>
    </w:rPr>
  </w:style>
  <w:style w:type="character" w:styleId="Strong">
    <w:name w:val="Strong"/>
    <w:basedOn w:val="DefaultParagraphFont"/>
    <w:uiPriority w:val="22"/>
    <w:qFormat/>
    <w:rsid w:val="00223400"/>
    <w:rPr>
      <w:b/>
      <w:bCs/>
    </w:rPr>
  </w:style>
  <w:style w:type="character" w:styleId="Emphasis">
    <w:name w:val="Emphasis"/>
    <w:basedOn w:val="DefaultParagraphFont"/>
    <w:uiPriority w:val="20"/>
    <w:qFormat/>
    <w:rsid w:val="00223400"/>
    <w:rPr>
      <w:i/>
      <w:iCs/>
    </w:rPr>
  </w:style>
  <w:style w:type="paragraph" w:styleId="NoSpacing">
    <w:name w:val="No Spacing"/>
    <w:uiPriority w:val="1"/>
    <w:qFormat/>
    <w:rsid w:val="00223400"/>
    <w:pPr>
      <w:spacing w:after="0" w:line="240" w:lineRule="auto"/>
    </w:pPr>
  </w:style>
  <w:style w:type="paragraph" w:styleId="Quote">
    <w:name w:val="Quote"/>
    <w:basedOn w:val="Normal"/>
    <w:next w:val="Normal"/>
    <w:link w:val="QuoteChar"/>
    <w:uiPriority w:val="29"/>
    <w:qFormat/>
    <w:rsid w:val="0022340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23400"/>
    <w:rPr>
      <w:i/>
      <w:iCs/>
    </w:rPr>
  </w:style>
  <w:style w:type="paragraph" w:styleId="IntenseQuote">
    <w:name w:val="Intense Quote"/>
    <w:basedOn w:val="Normal"/>
    <w:next w:val="Normal"/>
    <w:link w:val="IntenseQuoteChar"/>
    <w:uiPriority w:val="30"/>
    <w:qFormat/>
    <w:rsid w:val="00223400"/>
    <w:pPr>
      <w:spacing w:before="100" w:beforeAutospacing="1" w:after="240"/>
      <w:ind w:left="864" w:right="864"/>
      <w:jc w:val="center"/>
    </w:pPr>
    <w:rPr>
      <w:rFonts w:asciiTheme="majorHAnsi" w:eastAsiaTheme="majorEastAsia" w:hAnsiTheme="majorHAnsi" w:cstheme="majorBidi"/>
      <w:color w:val="92278F" w:themeColor="accent1"/>
      <w:sz w:val="28"/>
      <w:szCs w:val="28"/>
    </w:rPr>
  </w:style>
  <w:style w:type="character" w:customStyle="1" w:styleId="IntenseQuoteChar">
    <w:name w:val="Intense Quote Char"/>
    <w:basedOn w:val="DefaultParagraphFont"/>
    <w:link w:val="IntenseQuote"/>
    <w:uiPriority w:val="30"/>
    <w:rsid w:val="00223400"/>
    <w:rPr>
      <w:rFonts w:asciiTheme="majorHAnsi" w:eastAsiaTheme="majorEastAsia" w:hAnsiTheme="majorHAnsi" w:cstheme="majorBidi"/>
      <w:color w:val="92278F" w:themeColor="accent1"/>
      <w:sz w:val="28"/>
      <w:szCs w:val="28"/>
    </w:rPr>
  </w:style>
  <w:style w:type="character" w:styleId="SubtleEmphasis">
    <w:name w:val="Subtle Emphasis"/>
    <w:basedOn w:val="DefaultParagraphFont"/>
    <w:uiPriority w:val="19"/>
    <w:qFormat/>
    <w:rsid w:val="00223400"/>
    <w:rPr>
      <w:i/>
      <w:iCs/>
      <w:color w:val="595959" w:themeColor="text1" w:themeTint="A6"/>
    </w:rPr>
  </w:style>
  <w:style w:type="character" w:styleId="IntenseEmphasis">
    <w:name w:val="Intense Emphasis"/>
    <w:basedOn w:val="DefaultParagraphFont"/>
    <w:uiPriority w:val="21"/>
    <w:qFormat/>
    <w:rsid w:val="00223400"/>
    <w:rPr>
      <w:b/>
      <w:bCs/>
      <w:i/>
      <w:iCs/>
    </w:rPr>
  </w:style>
  <w:style w:type="character" w:styleId="SubtleReference">
    <w:name w:val="Subtle Reference"/>
    <w:basedOn w:val="DefaultParagraphFont"/>
    <w:uiPriority w:val="31"/>
    <w:qFormat/>
    <w:rsid w:val="00223400"/>
    <w:rPr>
      <w:smallCaps/>
      <w:color w:val="404040" w:themeColor="text1" w:themeTint="BF"/>
    </w:rPr>
  </w:style>
  <w:style w:type="character" w:styleId="IntenseReference">
    <w:name w:val="Intense Reference"/>
    <w:basedOn w:val="DefaultParagraphFont"/>
    <w:uiPriority w:val="32"/>
    <w:qFormat/>
    <w:rsid w:val="00223400"/>
    <w:rPr>
      <w:b/>
      <w:bCs/>
      <w:smallCaps/>
      <w:u w:val="single"/>
    </w:rPr>
  </w:style>
  <w:style w:type="character" w:styleId="BookTitle">
    <w:name w:val="Book Title"/>
    <w:basedOn w:val="DefaultParagraphFont"/>
    <w:uiPriority w:val="33"/>
    <w:qFormat/>
    <w:rsid w:val="00223400"/>
    <w:rPr>
      <w:b/>
      <w:bCs/>
      <w:smallCaps/>
    </w:rPr>
  </w:style>
  <w:style w:type="character" w:styleId="Hyperlink">
    <w:name w:val="Hyperlink"/>
    <w:basedOn w:val="DefaultParagraphFont"/>
    <w:uiPriority w:val="99"/>
    <w:unhideWhenUsed/>
    <w:rsid w:val="00223400"/>
    <w:rPr>
      <w:color w:val="0066FF" w:themeColor="hyperlink"/>
      <w:u w:val="single"/>
    </w:rPr>
  </w:style>
  <w:style w:type="paragraph" w:styleId="ListParagraph">
    <w:name w:val="List Paragraph"/>
    <w:basedOn w:val="Normal"/>
    <w:uiPriority w:val="34"/>
    <w:qFormat/>
    <w:rsid w:val="004026F8"/>
    <w:pPr>
      <w:ind w:left="720"/>
      <w:contextualSpacing/>
    </w:pPr>
  </w:style>
  <w:style w:type="character" w:styleId="UnresolvedMention">
    <w:name w:val="Unresolved Mention"/>
    <w:basedOn w:val="DefaultParagraphFont"/>
    <w:uiPriority w:val="99"/>
    <w:semiHidden/>
    <w:unhideWhenUsed/>
    <w:rsid w:val="001F19F1"/>
    <w:rPr>
      <w:color w:val="605E5C"/>
      <w:shd w:val="clear" w:color="auto" w:fill="E1DFDD"/>
    </w:rPr>
  </w:style>
  <w:style w:type="character" w:styleId="FollowedHyperlink">
    <w:name w:val="FollowedHyperlink"/>
    <w:basedOn w:val="DefaultParagraphFont"/>
    <w:uiPriority w:val="99"/>
    <w:semiHidden/>
    <w:unhideWhenUsed/>
    <w:rsid w:val="001F19F1"/>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25150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northampton.mediaspace.kaltura.com/media/Screen+Capture+CSY2030-+2019+May+05+04A12A40/1_okpy7jxp"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ro\AppData\Roaming\Microsoft\Templates\Student%20report%20with%20cover.dotx" TargetMode="External"/></Relationships>
</file>

<file path=word/theme/theme1.xml><?xml version="1.0" encoding="utf-8"?>
<a:theme xmlns:a="http://schemas.openxmlformats.org/drawingml/2006/main" name="Student Report">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3D3DA-94E6-4470-9DBA-297BAAA1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992</TotalTime>
  <Pages>17</Pages>
  <Words>2601</Words>
  <Characters>14829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Rosa Gaspar</dc:creator>
  <cp:keywords/>
  <cp:lastModifiedBy>Ana Rosa Gaspar</cp:lastModifiedBy>
  <cp:revision>6</cp:revision>
  <dcterms:created xsi:type="dcterms:W3CDTF">2019-05-03T23:16:00Z</dcterms:created>
  <dcterms:modified xsi:type="dcterms:W3CDTF">2019-05-05T16:07:00Z</dcterms:modified>
  <cp:version/>
</cp:coreProperties>
</file>